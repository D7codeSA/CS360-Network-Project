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58243"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58243;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BD9B136" w:rsidR="00496101" w:rsidRPr="00EF6290" w:rsidRDefault="00A12A64"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58241" behindDoc="1" locked="0" layoutInCell="1" allowOverlap="0" wp14:anchorId="7CBAAF0B" wp14:editId="56870BF4">
                    <wp:simplePos x="0" y="0"/>
                    <wp:positionH relativeFrom="margin">
                      <wp:align>right</wp:align>
                    </wp:positionH>
                    <wp:positionV relativeFrom="margin">
                      <wp:posOffset>2976245</wp:posOffset>
                    </wp:positionV>
                    <wp:extent cx="6858000" cy="1424305"/>
                    <wp:effectExtent l="0" t="0" r="0" b="4445"/>
                    <wp:wrapTopAndBottom/>
                    <wp:docPr id="15" name="Text Box 15" descr="contact info"/>
                    <wp:cNvGraphicFramePr/>
                    <a:graphic xmlns:a="http://schemas.openxmlformats.org/drawingml/2006/main">
                      <a:graphicData uri="http://schemas.microsoft.com/office/word/2010/wordprocessingShape">
                        <wps:wsp>
                          <wps:cNvSpPr txBox="1"/>
                          <wps:spPr>
                            <a:xfrm>
                              <a:off x="0" y="0"/>
                              <a:ext cx="6858000" cy="1424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2A054F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FB0D56" w:rsidRPr="00FB0D56">
                                      <w:t>Student Details:                                            CRN: 50243</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33680F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A12A64" w:rsidRPr="00A12A64">
                                        <w:rPr>
                                          <w:rFonts w:ascii="Times New Roman" w:hAnsi="Times New Roman" w:cs="Times New Roman"/>
                                          <w:b/>
                                          <w:bCs/>
                                          <w:sz w:val="24"/>
                                          <w:szCs w:val="24"/>
                                          <w:lang w:val="de-CH"/>
                                        </w:rPr>
                                        <w:t>Abdulrahman Bin Omran</w:t>
                                      </w:r>
                                    </w:p>
                                    <w:p w14:paraId="26645DCD" w14:textId="2518162A" w:rsidR="00496101" w:rsidRPr="00662A87" w:rsidRDefault="006C507D">
                                      <w:pPr>
                                        <w:pStyle w:val="Footer"/>
                                        <w:rPr>
                                          <w:b/>
                                          <w:bCs/>
                                          <w:sz w:val="28"/>
                                          <w:szCs w:val="28"/>
                                        </w:rPr>
                                      </w:pPr>
                                      <w:r w:rsidRPr="00662A87">
                                        <w:rPr>
                                          <w:b/>
                                          <w:bCs/>
                                          <w:sz w:val="28"/>
                                          <w:szCs w:val="28"/>
                                        </w:rPr>
                                        <w:t xml:space="preserve">Name: </w:t>
                                      </w:r>
                                      <w:r w:rsidR="00A12A64" w:rsidRPr="00A12A64">
                                        <w:rPr>
                                          <w:rFonts w:ascii="Times New Roman" w:hAnsi="Times New Roman" w:cs="Times New Roman"/>
                                          <w:b/>
                                          <w:bCs/>
                                          <w:sz w:val="24"/>
                                          <w:szCs w:val="24"/>
                                        </w:rPr>
                                        <w:t>Abdullah Ali Almekrami</w:t>
                                      </w:r>
                                    </w:p>
                                    <w:p w14:paraId="0FD3F083" w14:textId="6D425409"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A12A64" w:rsidRPr="00A12A64">
                                        <w:rPr>
                                          <w:rFonts w:ascii="Times New Roman" w:hAnsi="Times New Roman" w:cs="Times New Roman"/>
                                          <w:b/>
                                          <w:bCs/>
                                          <w:sz w:val="24"/>
                                          <w:szCs w:val="24"/>
                                        </w:rPr>
                                        <w:t xml:space="preserve">Ali Zaid </w:t>
                                      </w:r>
                                      <w:r w:rsidR="00A12A64">
                                        <w:rPr>
                                          <w:rFonts w:ascii="Times New Roman" w:hAnsi="Times New Roman" w:cs="Times New Roman"/>
                                          <w:b/>
                                          <w:bCs/>
                                          <w:sz w:val="24"/>
                                          <w:szCs w:val="24"/>
                                        </w:rPr>
                                        <w:t>A</w:t>
                                      </w:r>
                                      <w:r w:rsidR="00A12A64" w:rsidRPr="00A12A64">
                                        <w:rPr>
                                          <w:rFonts w:ascii="Times New Roman" w:hAnsi="Times New Roman" w:cs="Times New Roman"/>
                                          <w:b/>
                                          <w:bCs/>
                                          <w:sz w:val="24"/>
                                          <w:szCs w:val="24"/>
                                        </w:rPr>
                                        <w:t>lmogherah</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7E13C392" w:rsidR="00496101" w:rsidRDefault="00A24678" w:rsidP="006C507D">
                                      <w:pPr>
                                        <w:pStyle w:val="Footer"/>
                                        <w:rPr>
                                          <w:rFonts w:ascii="Times New Roman" w:hAnsi="Times New Roman" w:cs="Times New Roman"/>
                                          <w:b/>
                                          <w:bCs/>
                                          <w:sz w:val="24"/>
                                          <w:szCs w:val="24"/>
                                        </w:rPr>
                                      </w:pPr>
                                      <w:r w:rsidRPr="006C507D">
                                        <w:rPr>
                                          <w:b/>
                                          <w:bCs/>
                                          <w:sz w:val="28"/>
                                          <w:szCs w:val="28"/>
                                        </w:rPr>
                                        <w:t>ID:</w:t>
                                      </w:r>
                                      <w:r w:rsidR="00A12A64">
                                        <w:rPr>
                                          <w:b/>
                                          <w:bCs/>
                                          <w:sz w:val="28"/>
                                          <w:szCs w:val="28"/>
                                        </w:rPr>
                                        <w:t xml:space="preserve"> </w:t>
                                      </w:r>
                                      <w:r w:rsidR="00A12A64" w:rsidRPr="00A12A64">
                                        <w:rPr>
                                          <w:rFonts w:ascii="Times New Roman" w:hAnsi="Times New Roman" w:cs="Times New Roman"/>
                                          <w:b/>
                                          <w:bCs/>
                                          <w:sz w:val="24"/>
                                          <w:szCs w:val="24"/>
                                        </w:rPr>
                                        <w:t>240005185</w:t>
                                      </w:r>
                                    </w:p>
                                    <w:p w14:paraId="76C3EC55" w14:textId="77777777" w:rsidR="00A12A64" w:rsidRPr="006C507D" w:rsidRDefault="00A12A64" w:rsidP="006C507D">
                                      <w:pPr>
                                        <w:pStyle w:val="Footer"/>
                                        <w:rPr>
                                          <w:b/>
                                          <w:bCs/>
                                          <w:sz w:val="28"/>
                                          <w:szCs w:val="28"/>
                                        </w:rPr>
                                      </w:pPr>
                                    </w:p>
                                    <w:p w14:paraId="5BF405E4" w14:textId="5ADE9D89" w:rsidR="00662A87" w:rsidRDefault="006C507D" w:rsidP="00662A87">
                                      <w:pPr>
                                        <w:pStyle w:val="Footer"/>
                                        <w:rPr>
                                          <w:rFonts w:ascii="Times New Roman" w:hAnsi="Times New Roman" w:cs="Times New Roman"/>
                                          <w:sz w:val="24"/>
                                          <w:szCs w:val="24"/>
                                        </w:rPr>
                                      </w:pPr>
                                      <w:r w:rsidRPr="006C507D">
                                        <w:rPr>
                                          <w:b/>
                                          <w:bCs/>
                                          <w:sz w:val="28"/>
                                          <w:szCs w:val="28"/>
                                        </w:rPr>
                                        <w:t>ID:</w:t>
                                      </w:r>
                                      <w:r w:rsidR="00662A87">
                                        <w:t xml:space="preserve"> </w:t>
                                      </w:r>
                                      <w:r w:rsidR="00A12A64">
                                        <w:t xml:space="preserve"> </w:t>
                                      </w:r>
                                      <w:r w:rsidR="00A12A64" w:rsidRPr="00A12A64">
                                        <w:rPr>
                                          <w:rFonts w:ascii="Times New Roman" w:hAnsi="Times New Roman" w:cs="Times New Roman"/>
                                          <w:sz w:val="24"/>
                                          <w:szCs w:val="24"/>
                                        </w:rPr>
                                        <w:t>240004954</w:t>
                                      </w:r>
                                    </w:p>
                                    <w:p w14:paraId="15734ED6" w14:textId="77777777" w:rsidR="00A12A64" w:rsidRPr="00662A87" w:rsidRDefault="00A12A64" w:rsidP="00662A87">
                                      <w:pPr>
                                        <w:pStyle w:val="Footer"/>
                                        <w:rPr>
                                          <w:b/>
                                          <w:bCs/>
                                          <w:sz w:val="28"/>
                                          <w:szCs w:val="28"/>
                                        </w:rPr>
                                      </w:pPr>
                                    </w:p>
                                    <w:p w14:paraId="66E350BF" w14:textId="00CFA4B5" w:rsidR="00496101" w:rsidRPr="006C507D" w:rsidRDefault="006C507D" w:rsidP="006C507D">
                                      <w:pPr>
                                        <w:pStyle w:val="Footer"/>
                                        <w:rPr>
                                          <w:b/>
                                          <w:bCs/>
                                        </w:rPr>
                                      </w:pPr>
                                      <w:r w:rsidRPr="006C507D">
                                        <w:rPr>
                                          <w:b/>
                                          <w:bCs/>
                                          <w:sz w:val="28"/>
                                          <w:szCs w:val="28"/>
                                        </w:rPr>
                                        <w:t>ID:</w:t>
                                      </w:r>
                                      <w:r w:rsidR="00A12A64">
                                        <w:t xml:space="preserve">  </w:t>
                                      </w:r>
                                      <w:r w:rsidR="00A12A64" w:rsidRPr="00A12A64">
                                        <w:rPr>
                                          <w:rFonts w:ascii="Times New Roman" w:hAnsi="Times New Roman" w:cs="Times New Roman"/>
                                          <w:b/>
                                          <w:bCs/>
                                          <w:sz w:val="24"/>
                                          <w:szCs w:val="24"/>
                                        </w:rPr>
                                        <w:t>200068392</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488.8pt;margin-top:234.35pt;width:540pt;height:112.15pt;z-index:-251658239;visibility:visible;mso-wrap-style:square;mso-width-percent:1282;mso-height-percent:0;mso-wrap-distance-left:9pt;mso-wrap-distance-top:0;mso-wrap-distance-right:9pt;mso-wrap-distance-bottom:0;mso-position-horizontal:right;mso-position-horizontal-relative:margin;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" o:allowoverlap="f" filled="f" stroked="f" strokeweight=".5pt">
                    <v:textbox inset="0,0,0,0">
                      <w:txbxContent>
                        <w:p w14:paraId="758D2B67" w14:textId="22A054F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FB0D56" w:rsidRPr="00FB0D56">
                                <w:t>Student Details:                                            CRN: 50243</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33680F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A12A64" w:rsidRPr="00A12A64">
                                  <w:rPr>
                                    <w:rFonts w:ascii="Times New Roman" w:hAnsi="Times New Roman" w:cs="Times New Roman"/>
                                    <w:b/>
                                    <w:bCs/>
                                    <w:sz w:val="24"/>
                                    <w:szCs w:val="24"/>
                                    <w:lang w:val="de-CH"/>
                                  </w:rPr>
                                  <w:t>Abdulrahman Bin Omran</w:t>
                                </w:r>
                              </w:p>
                              <w:p w14:paraId="26645DCD" w14:textId="2518162A" w:rsidR="00496101" w:rsidRPr="00662A87" w:rsidRDefault="006C507D">
                                <w:pPr>
                                  <w:pStyle w:val="Footer"/>
                                  <w:rPr>
                                    <w:b/>
                                    <w:bCs/>
                                    <w:sz w:val="28"/>
                                    <w:szCs w:val="28"/>
                                  </w:rPr>
                                </w:pPr>
                                <w:r w:rsidRPr="00662A87">
                                  <w:rPr>
                                    <w:b/>
                                    <w:bCs/>
                                    <w:sz w:val="28"/>
                                    <w:szCs w:val="28"/>
                                  </w:rPr>
                                  <w:t xml:space="preserve">Name: </w:t>
                                </w:r>
                                <w:r w:rsidR="00A12A64" w:rsidRPr="00A12A64">
                                  <w:rPr>
                                    <w:rFonts w:ascii="Times New Roman" w:hAnsi="Times New Roman" w:cs="Times New Roman"/>
                                    <w:b/>
                                    <w:bCs/>
                                    <w:sz w:val="24"/>
                                    <w:szCs w:val="24"/>
                                  </w:rPr>
                                  <w:t>Abdullah Ali Almekrami</w:t>
                                </w:r>
                              </w:p>
                              <w:p w14:paraId="0FD3F083" w14:textId="6D425409"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A12A64" w:rsidRPr="00A12A64">
                                  <w:rPr>
                                    <w:rFonts w:ascii="Times New Roman" w:hAnsi="Times New Roman" w:cs="Times New Roman"/>
                                    <w:b/>
                                    <w:bCs/>
                                    <w:sz w:val="24"/>
                                    <w:szCs w:val="24"/>
                                  </w:rPr>
                                  <w:t xml:space="preserve">Ali Zaid </w:t>
                                </w:r>
                                <w:r w:rsidR="00A12A64">
                                  <w:rPr>
                                    <w:rFonts w:ascii="Times New Roman" w:hAnsi="Times New Roman" w:cs="Times New Roman"/>
                                    <w:b/>
                                    <w:bCs/>
                                    <w:sz w:val="24"/>
                                    <w:szCs w:val="24"/>
                                  </w:rPr>
                                  <w:t>A</w:t>
                                </w:r>
                                <w:r w:rsidR="00A12A64" w:rsidRPr="00A12A64">
                                  <w:rPr>
                                    <w:rFonts w:ascii="Times New Roman" w:hAnsi="Times New Roman" w:cs="Times New Roman"/>
                                    <w:b/>
                                    <w:bCs/>
                                    <w:sz w:val="24"/>
                                    <w:szCs w:val="24"/>
                                  </w:rPr>
                                  <w:t>lmogherah</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7E13C392" w:rsidR="00496101" w:rsidRDefault="00A24678" w:rsidP="006C507D">
                                <w:pPr>
                                  <w:pStyle w:val="Footer"/>
                                  <w:rPr>
                                    <w:rFonts w:ascii="Times New Roman" w:hAnsi="Times New Roman" w:cs="Times New Roman"/>
                                    <w:b/>
                                    <w:bCs/>
                                    <w:sz w:val="24"/>
                                    <w:szCs w:val="24"/>
                                  </w:rPr>
                                </w:pPr>
                                <w:r w:rsidRPr="006C507D">
                                  <w:rPr>
                                    <w:b/>
                                    <w:bCs/>
                                    <w:sz w:val="28"/>
                                    <w:szCs w:val="28"/>
                                  </w:rPr>
                                  <w:t>ID:</w:t>
                                </w:r>
                                <w:r w:rsidR="00A12A64">
                                  <w:rPr>
                                    <w:b/>
                                    <w:bCs/>
                                    <w:sz w:val="28"/>
                                    <w:szCs w:val="28"/>
                                  </w:rPr>
                                  <w:t xml:space="preserve"> </w:t>
                                </w:r>
                                <w:r w:rsidR="00A12A64" w:rsidRPr="00A12A64">
                                  <w:rPr>
                                    <w:rFonts w:ascii="Times New Roman" w:hAnsi="Times New Roman" w:cs="Times New Roman"/>
                                    <w:b/>
                                    <w:bCs/>
                                    <w:sz w:val="24"/>
                                    <w:szCs w:val="24"/>
                                  </w:rPr>
                                  <w:t>240005185</w:t>
                                </w:r>
                              </w:p>
                              <w:p w14:paraId="76C3EC55" w14:textId="77777777" w:rsidR="00A12A64" w:rsidRPr="006C507D" w:rsidRDefault="00A12A64" w:rsidP="006C507D">
                                <w:pPr>
                                  <w:pStyle w:val="Footer"/>
                                  <w:rPr>
                                    <w:b/>
                                    <w:bCs/>
                                    <w:sz w:val="28"/>
                                    <w:szCs w:val="28"/>
                                  </w:rPr>
                                </w:pPr>
                              </w:p>
                              <w:p w14:paraId="5BF405E4" w14:textId="5ADE9D89" w:rsidR="00662A87" w:rsidRDefault="006C507D" w:rsidP="00662A87">
                                <w:pPr>
                                  <w:pStyle w:val="Footer"/>
                                  <w:rPr>
                                    <w:rFonts w:ascii="Times New Roman" w:hAnsi="Times New Roman" w:cs="Times New Roman"/>
                                    <w:sz w:val="24"/>
                                    <w:szCs w:val="24"/>
                                  </w:rPr>
                                </w:pPr>
                                <w:r w:rsidRPr="006C507D">
                                  <w:rPr>
                                    <w:b/>
                                    <w:bCs/>
                                    <w:sz w:val="28"/>
                                    <w:szCs w:val="28"/>
                                  </w:rPr>
                                  <w:t>ID:</w:t>
                                </w:r>
                                <w:r w:rsidR="00662A87">
                                  <w:t xml:space="preserve"> </w:t>
                                </w:r>
                                <w:r w:rsidR="00A12A64">
                                  <w:t xml:space="preserve"> </w:t>
                                </w:r>
                                <w:r w:rsidR="00A12A64" w:rsidRPr="00A12A64">
                                  <w:rPr>
                                    <w:rFonts w:ascii="Times New Roman" w:hAnsi="Times New Roman" w:cs="Times New Roman"/>
                                    <w:sz w:val="24"/>
                                    <w:szCs w:val="24"/>
                                  </w:rPr>
                                  <w:t>240004954</w:t>
                                </w:r>
                              </w:p>
                              <w:p w14:paraId="15734ED6" w14:textId="77777777" w:rsidR="00A12A64" w:rsidRPr="00662A87" w:rsidRDefault="00A12A64" w:rsidP="00662A87">
                                <w:pPr>
                                  <w:pStyle w:val="Footer"/>
                                  <w:rPr>
                                    <w:b/>
                                    <w:bCs/>
                                    <w:sz w:val="28"/>
                                    <w:szCs w:val="28"/>
                                  </w:rPr>
                                </w:pPr>
                              </w:p>
                              <w:p w14:paraId="66E350BF" w14:textId="00CFA4B5" w:rsidR="00496101" w:rsidRPr="006C507D" w:rsidRDefault="006C507D" w:rsidP="006C507D">
                                <w:pPr>
                                  <w:pStyle w:val="Footer"/>
                                  <w:rPr>
                                    <w:b/>
                                    <w:bCs/>
                                  </w:rPr>
                                </w:pPr>
                                <w:r w:rsidRPr="006C507D">
                                  <w:rPr>
                                    <w:b/>
                                    <w:bCs/>
                                    <w:sz w:val="28"/>
                                    <w:szCs w:val="28"/>
                                  </w:rPr>
                                  <w:t>ID:</w:t>
                                </w:r>
                                <w:r w:rsidR="00A12A64">
                                  <w:t xml:space="preserve">  </w:t>
                                </w:r>
                                <w:r w:rsidR="00A12A64" w:rsidRPr="00A12A64">
                                  <w:rPr>
                                    <w:rFonts w:ascii="Times New Roman" w:hAnsi="Times New Roman" w:cs="Times New Roman"/>
                                    <w:b/>
                                    <w:bCs/>
                                    <w:sz w:val="24"/>
                                    <w:szCs w:val="24"/>
                                  </w:rPr>
                                  <w:t>200068392</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topAndBottom" anchorx="margin"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58242" behindDoc="0" locked="0" layoutInCell="1" allowOverlap="1" wp14:anchorId="31857F9A" wp14:editId="47DAF46E">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58242;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06C0E48F" w:rsidR="00496101" w:rsidRPr="00EF6290" w:rsidRDefault="00496101">
      <w:pPr>
        <w:rPr>
          <w:rFonts w:ascii="Times New Roman" w:hAnsi="Times New Roman" w:cs="Times New Roman"/>
        </w:rPr>
        <w:sectPr w:rsidR="00496101" w:rsidRPr="00EF6290" w:rsidSect="000832B3">
          <w:headerReference w:type="default" r:id="rId12"/>
          <w:footerReference w:type="even" r:id="rId13"/>
          <w:footerReference w:type="default" r:id="rId14"/>
          <w:headerReference w:type="first" r:id="rId15"/>
          <w:footerReference w:type="first" r:id="rId16"/>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58245"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58245;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58244"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5824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2029F7EF" w:rsidR="002F144A" w:rsidRPr="00284AB1" w:rsidRDefault="002F144A" w:rsidP="002F144A">
      <w:pPr>
        <w:spacing w:after="0" w:line="240" w:lineRule="auto"/>
        <w:rPr>
          <w:rFonts w:ascii="Times New Roman" w:eastAsia="Times New Roman" w:hAnsi="Times New Roman" w:cs="Times New Roman"/>
          <w:color w:val="auto"/>
          <w:sz w:val="24"/>
          <w:szCs w:val="24"/>
        </w:rPr>
      </w:pP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5DCBC97E" w:rsidR="002F144A" w:rsidRPr="00284AB1" w:rsidRDefault="002F144A" w:rsidP="002F144A">
      <w:pPr>
        <w:spacing w:after="0" w:line="240" w:lineRule="auto"/>
        <w:rPr>
          <w:rFonts w:ascii="Times New Roman" w:eastAsia="Times New Roman" w:hAnsi="Times New Roman" w:cs="Times New Roman"/>
          <w:color w:val="auto"/>
          <w:sz w:val="24"/>
          <w:szCs w:val="24"/>
        </w:rPr>
      </w:pP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1945EF0D" w:rsidR="002F144A" w:rsidRPr="00284AB1" w:rsidRDefault="002F144A" w:rsidP="002F144A">
      <w:pPr>
        <w:spacing w:after="0" w:line="240" w:lineRule="auto"/>
        <w:rPr>
          <w:rFonts w:ascii="Times New Roman" w:eastAsia="Times New Roman" w:hAnsi="Times New Roman" w:cs="Times New Roman"/>
          <w:color w:val="auto"/>
          <w:sz w:val="24"/>
          <w:szCs w:val="24"/>
        </w:rPr>
      </w:pP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58246"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50160B6B" w:rsidR="002F144A" w:rsidRPr="002F144A" w:rsidRDefault="002F144A" w:rsidP="00FD1D30">
      <w:pPr>
        <w:spacing w:after="0" w:line="276" w:lineRule="auto"/>
        <w:rPr>
          <w:rFonts w:ascii="Times New Roman" w:eastAsia="Times New Roman" w:hAnsi="Times New Roman" w:cs="Times New Roman"/>
          <w:sz w:val="24"/>
          <w:szCs w:val="24"/>
        </w:rPr>
      </w:pP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278B42FE"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 xml:space="preserve">Submit Packet Tracer files (.pkt) and any configuration scripts via a </w:t>
      </w:r>
      <w:r w:rsidR="0058502E">
        <w:rPr>
          <w:rFonts w:ascii="Times New Roman" w:hAnsi="Times New Roman" w:cs="Times New Roman"/>
          <w:sz w:val="24"/>
          <w:szCs w:val="24"/>
        </w:rPr>
        <w:t>GitHub</w:t>
      </w:r>
      <w:r w:rsidRPr="003252AB">
        <w:rPr>
          <w:rFonts w:ascii="Times New Roman" w:hAnsi="Times New Roman" w:cs="Times New Roman"/>
          <w:sz w:val="24"/>
          <w:szCs w:val="24"/>
        </w:rPr>
        <w:t xml:space="preserve">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2451AA3C" w:rsidR="003252AB" w:rsidRPr="003252AB" w:rsidRDefault="0058502E" w:rsidP="003252AB">
      <w:pPr>
        <w:pStyle w:val="ListParagraph"/>
        <w:numPr>
          <w:ilvl w:val="1"/>
          <w:numId w:val="43"/>
        </w:numPr>
        <w:spacing w:after="80" w:line="240" w:lineRule="auto"/>
        <w:contextualSpacing w:val="0"/>
        <w:rPr>
          <w:rFonts w:ascii="Times New Roman" w:hAnsi="Times New Roman" w:cs="Times New Roman"/>
          <w:sz w:val="24"/>
          <w:szCs w:val="24"/>
        </w:rPr>
      </w:pPr>
      <w:r>
        <w:rPr>
          <w:rFonts w:ascii="Times New Roman" w:hAnsi="Times New Roman" w:cs="Times New Roman"/>
          <w:sz w:val="24"/>
          <w:szCs w:val="24"/>
        </w:rPr>
        <w:t>GitHub</w:t>
      </w:r>
      <w:r w:rsidR="003252AB" w:rsidRPr="003252AB">
        <w:rPr>
          <w:rFonts w:ascii="Times New Roman" w:hAnsi="Times New Roman" w:cs="Times New Roman"/>
          <w:sz w:val="24"/>
          <w:szCs w:val="24"/>
        </w:rPr>
        <w:t>/GitLab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381FD604" w:rsidR="00EA4998" w:rsidRDefault="00EA4998" w:rsidP="00E63683">
      <w:pPr>
        <w:spacing w:after="0" w:line="240" w:lineRule="auto"/>
        <w:rPr>
          <w:rFonts w:ascii="Times New Roman" w:eastAsia="Times New Roman" w:hAnsi="Times New Roman" w:cs="Times New Roman"/>
          <w:sz w:val="24"/>
          <w:szCs w:val="24"/>
        </w:rPr>
      </w:pP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p w14:paraId="749F827E" w14:textId="46F00072" w:rsidR="00EB7C61" w:rsidRDefault="00EB7C61">
      <w:pPr>
        <w:rPr>
          <w:rFonts w:ascii="Times New Roman" w:hAnsi="Times New Roman" w:cs="Times New Roman"/>
          <w:sz w:val="24"/>
          <w:szCs w:val="24"/>
        </w:rPr>
      </w:pPr>
    </w:p>
    <w:p w14:paraId="2EE1E1A5" w14:textId="77777777" w:rsidR="00EB7C61" w:rsidRDefault="00EB7C61">
      <w:pPr>
        <w:rPr>
          <w:rFonts w:ascii="Times New Roman" w:hAnsi="Times New Roman" w:cs="Times New Roman"/>
          <w:sz w:val="24"/>
          <w:szCs w:val="24"/>
        </w:rPr>
      </w:pPr>
    </w:p>
    <w:p w14:paraId="08525C9A" w14:textId="77777777" w:rsidR="00EB7C61" w:rsidRDefault="00EB7C61">
      <w:pPr>
        <w:rPr>
          <w:rFonts w:ascii="Times New Roman" w:hAnsi="Times New Roman" w:cs="Times New Roman"/>
          <w:sz w:val="24"/>
          <w:szCs w:val="24"/>
        </w:rPr>
      </w:pPr>
    </w:p>
    <w:p w14:paraId="4E0B351A" w14:textId="77777777" w:rsidR="00EB7C61" w:rsidRDefault="00EB7C61">
      <w:pPr>
        <w:rPr>
          <w:rFonts w:ascii="Times New Roman" w:hAnsi="Times New Roman" w:cs="Times New Roman"/>
          <w:sz w:val="24"/>
          <w:szCs w:val="24"/>
        </w:rPr>
      </w:pPr>
    </w:p>
    <w:p w14:paraId="4FBD4E03" w14:textId="77777777" w:rsidR="00EB7C61" w:rsidRDefault="00EB7C61">
      <w:pPr>
        <w:rPr>
          <w:rFonts w:ascii="Times New Roman" w:hAnsi="Times New Roman" w:cs="Times New Roman"/>
          <w:sz w:val="24"/>
          <w:szCs w:val="24"/>
        </w:rPr>
      </w:pPr>
    </w:p>
    <w:p w14:paraId="513CC375" w14:textId="77777777" w:rsidR="00EB7C61" w:rsidRDefault="00EB7C61">
      <w:pPr>
        <w:rPr>
          <w:rFonts w:ascii="Times New Roman" w:hAnsi="Times New Roman" w:cs="Times New Roman"/>
          <w:sz w:val="24"/>
          <w:szCs w:val="24"/>
        </w:rPr>
      </w:pPr>
    </w:p>
    <w:p w14:paraId="53FE047D" w14:textId="77777777" w:rsidR="00EB7C61" w:rsidRDefault="00EB7C61">
      <w:pPr>
        <w:rPr>
          <w:rFonts w:ascii="Times New Roman" w:hAnsi="Times New Roman" w:cs="Times New Roman"/>
          <w:sz w:val="24"/>
          <w:szCs w:val="24"/>
        </w:rPr>
      </w:pPr>
    </w:p>
    <w:p w14:paraId="389E243C" w14:textId="77777777" w:rsidR="00EB7C61" w:rsidRDefault="00EB7C61">
      <w:pPr>
        <w:rPr>
          <w:rFonts w:ascii="Times New Roman" w:hAnsi="Times New Roman" w:cs="Times New Roman"/>
          <w:sz w:val="24"/>
          <w:szCs w:val="24"/>
        </w:rPr>
      </w:pPr>
    </w:p>
    <w:p w14:paraId="7AEADBF9" w14:textId="77777777" w:rsidR="00EB7C61" w:rsidRDefault="00EB7C61">
      <w:pPr>
        <w:rPr>
          <w:rFonts w:ascii="Times New Roman" w:hAnsi="Times New Roman" w:cs="Times New Roman"/>
          <w:sz w:val="24"/>
          <w:szCs w:val="24"/>
        </w:rPr>
      </w:pPr>
    </w:p>
    <w:p w14:paraId="07B0477A" w14:textId="77777777" w:rsidR="00EB7C61" w:rsidRDefault="00EB7C61">
      <w:pPr>
        <w:rPr>
          <w:rFonts w:ascii="Times New Roman" w:hAnsi="Times New Roman" w:cs="Times New Roman"/>
          <w:sz w:val="24"/>
          <w:szCs w:val="24"/>
        </w:rPr>
      </w:pPr>
    </w:p>
    <w:p w14:paraId="62A29127" w14:textId="26CE5C80" w:rsidR="00EB7C61" w:rsidRPr="00523D4D" w:rsidRDefault="00EB7C61">
      <w:pPr>
        <w:rPr>
          <w:rFonts w:ascii="Times New Roman" w:hAnsi="Times New Roman" w:cs="Times New Roman"/>
          <w:b/>
          <w:bCs/>
          <w:sz w:val="24"/>
          <w:szCs w:val="24"/>
        </w:rPr>
      </w:pPr>
      <w:r w:rsidRPr="00523D4D">
        <w:rPr>
          <w:rFonts w:ascii="Times New Roman" w:hAnsi="Times New Roman" w:cs="Times New Roman"/>
          <w:b/>
          <w:bCs/>
          <w:sz w:val="24"/>
          <w:szCs w:val="24"/>
        </w:rPr>
        <w:lastRenderedPageBreak/>
        <w:t>Project Artifacts:</w:t>
      </w:r>
    </w:p>
    <w:p w14:paraId="5DEDA2AB" w14:textId="50214359" w:rsidR="0E7C52E3" w:rsidRPr="00523D4D" w:rsidRDefault="0E7C52E3" w:rsidP="0DBB5B83">
      <w:pPr>
        <w:pStyle w:val="ListParagraph"/>
        <w:numPr>
          <w:ilvl w:val="1"/>
          <w:numId w:val="43"/>
        </w:numPr>
        <w:spacing w:after="80" w:line="240" w:lineRule="auto"/>
        <w:contextualSpacing w:val="0"/>
        <w:rPr>
          <w:rFonts w:ascii="Times New Roman" w:eastAsia="Times New Roman" w:hAnsi="Times New Roman" w:cs="Times New Roman"/>
          <w:color w:val="0070C0"/>
          <w:sz w:val="24"/>
          <w:szCs w:val="24"/>
          <w:u w:val="single"/>
        </w:rPr>
      </w:pPr>
      <w:r w:rsidRPr="00523D4D">
        <w:rPr>
          <w:rFonts w:ascii="Times New Roman" w:eastAsia="Times New Roman" w:hAnsi="Times New Roman" w:cs="Times New Roman"/>
          <w:color w:val="404040" w:themeColor="accent4" w:themeShade="80"/>
          <w:sz w:val="24"/>
          <w:szCs w:val="24"/>
        </w:rPr>
        <w:t>Live report document</w:t>
      </w:r>
      <w:r w:rsidRPr="00523D4D">
        <w:rPr>
          <w:rFonts w:ascii="Times New Roman" w:eastAsia="Times New Roman" w:hAnsi="Times New Roman" w:cs="Times New Roman"/>
          <w:color w:val="0070C0"/>
          <w:sz w:val="24"/>
          <w:szCs w:val="24"/>
        </w:rPr>
        <w:t xml:space="preserve">: </w:t>
      </w:r>
      <w:hyperlink r:id="rId17">
        <w:r w:rsidRPr="00523D4D">
          <w:rPr>
            <w:rStyle w:val="Hyperlink"/>
            <w:rFonts w:ascii="Times New Roman" w:hAnsi="Times New Roman" w:cs="Times New Roman"/>
            <w:color w:val="0070C0"/>
            <w:sz w:val="24"/>
            <w:szCs w:val="24"/>
          </w:rPr>
          <w:t>CS360_Project-Phase 1.docx</w:t>
        </w:r>
      </w:hyperlink>
    </w:p>
    <w:p w14:paraId="1E0A13DE" w14:textId="6B38016C" w:rsidR="0E7C52E3" w:rsidRPr="00523D4D" w:rsidRDefault="0058502E" w:rsidP="0DBB5B83">
      <w:pPr>
        <w:pStyle w:val="ListParagraph"/>
        <w:numPr>
          <w:ilvl w:val="1"/>
          <w:numId w:val="43"/>
        </w:numPr>
        <w:spacing w:after="0"/>
        <w:rPr>
          <w:rFonts w:ascii="Times New Roman" w:eastAsia="Times New Roman" w:hAnsi="Times New Roman" w:cs="Times New Roman"/>
          <w:color w:val="0070C0"/>
          <w:sz w:val="24"/>
          <w:szCs w:val="24"/>
        </w:rPr>
      </w:pPr>
      <w:r>
        <w:rPr>
          <w:rFonts w:ascii="Times New Roman" w:eastAsia="Times New Roman" w:hAnsi="Times New Roman" w:cs="Times New Roman"/>
          <w:color w:val="404040" w:themeColor="accent4" w:themeShade="80"/>
          <w:sz w:val="24"/>
          <w:szCs w:val="24"/>
        </w:rPr>
        <w:t>GitHub</w:t>
      </w:r>
      <w:r w:rsidR="0E7C52E3" w:rsidRPr="00523D4D">
        <w:rPr>
          <w:rFonts w:ascii="Times New Roman" w:eastAsia="Times New Roman" w:hAnsi="Times New Roman" w:cs="Times New Roman"/>
          <w:color w:val="404040" w:themeColor="accent4" w:themeShade="80"/>
          <w:sz w:val="24"/>
          <w:szCs w:val="24"/>
        </w:rPr>
        <w:t xml:space="preserve">/GitLab repository : </w:t>
      </w:r>
      <w:hyperlink r:id="rId18">
        <w:r w:rsidR="0E7C52E3" w:rsidRPr="00523D4D">
          <w:rPr>
            <w:rStyle w:val="Hyperlink"/>
            <w:rFonts w:ascii="Times New Roman" w:hAnsi="Times New Roman" w:cs="Times New Roman"/>
            <w:color w:val="0070C0"/>
            <w:sz w:val="24"/>
            <w:szCs w:val="24"/>
          </w:rPr>
          <w:t xml:space="preserve">CS360_Project </w:t>
        </w:r>
        <w:r>
          <w:rPr>
            <w:rStyle w:val="Hyperlink"/>
            <w:rFonts w:ascii="Times New Roman" w:hAnsi="Times New Roman" w:cs="Times New Roman"/>
            <w:color w:val="0070C0"/>
            <w:sz w:val="24"/>
            <w:szCs w:val="24"/>
          </w:rPr>
          <w:t>GitHub</w:t>
        </w:r>
      </w:hyperlink>
      <w:r w:rsidR="0E7C52E3" w:rsidRPr="00523D4D">
        <w:rPr>
          <w:rFonts w:ascii="Times New Roman" w:eastAsia="Times New Roman" w:hAnsi="Times New Roman" w:cs="Times New Roman"/>
          <w:color w:val="0070C0"/>
          <w:sz w:val="24"/>
          <w:szCs w:val="24"/>
        </w:rPr>
        <w:t xml:space="preserve"> </w:t>
      </w:r>
    </w:p>
    <w:p w14:paraId="6DDB3400" w14:textId="62863DBF" w:rsidR="0E7C52E3" w:rsidRPr="00523D4D" w:rsidRDefault="0E7C52E3" w:rsidP="0DBB5B83">
      <w:pPr>
        <w:pStyle w:val="ListParagraph"/>
        <w:numPr>
          <w:ilvl w:val="1"/>
          <w:numId w:val="43"/>
        </w:numPr>
        <w:spacing w:after="0"/>
        <w:rPr>
          <w:rFonts w:ascii="Times New Roman" w:eastAsia="Times New Roman" w:hAnsi="Times New Roman" w:cs="Times New Roman"/>
          <w:color w:val="0070C0"/>
          <w:sz w:val="24"/>
          <w:szCs w:val="24"/>
          <w:u w:val="single"/>
        </w:rPr>
      </w:pPr>
      <w:r w:rsidRPr="00523D4D">
        <w:rPr>
          <w:rFonts w:ascii="Times New Roman" w:eastAsia="Times New Roman" w:hAnsi="Times New Roman" w:cs="Times New Roman"/>
          <w:color w:val="404040" w:themeColor="accent4" w:themeShade="80"/>
          <w:sz w:val="24"/>
          <w:szCs w:val="24"/>
        </w:rPr>
        <w:t xml:space="preserve">Packet Tracer project file (.pkt): </w:t>
      </w:r>
      <w:hyperlink r:id="rId19">
        <w:r w:rsidRPr="00523D4D">
          <w:rPr>
            <w:rStyle w:val="Hyperlink"/>
            <w:rFonts w:ascii="Times New Roman" w:hAnsi="Times New Roman" w:cs="Times New Roman"/>
            <w:color w:val="0070C0"/>
            <w:sz w:val="24"/>
            <w:szCs w:val="24"/>
          </w:rPr>
          <w:t>Packet Tracer Files</w:t>
        </w:r>
      </w:hyperlink>
    </w:p>
    <w:p w14:paraId="07D5CB9A" w14:textId="77777777" w:rsidR="00F64C21" w:rsidRPr="00523D4D" w:rsidRDefault="00F64C21" w:rsidP="00F64C21">
      <w:pPr>
        <w:pStyle w:val="ListParagraph"/>
        <w:spacing w:after="80" w:line="240" w:lineRule="auto"/>
        <w:ind w:left="1008"/>
        <w:contextualSpacing w:val="0"/>
        <w:rPr>
          <w:rFonts w:ascii="Times New Roman" w:hAnsi="Times New Roman" w:cs="Times New Roman"/>
          <w:sz w:val="24"/>
          <w:szCs w:val="24"/>
        </w:rPr>
      </w:pPr>
    </w:p>
    <w:p w14:paraId="42A01516" w14:textId="0A62A80A" w:rsidR="00C14D18" w:rsidRPr="00523D4D" w:rsidRDefault="00F64C21" w:rsidP="00C14D18">
      <w:pPr>
        <w:rPr>
          <w:rFonts w:ascii="Times New Roman" w:hAnsi="Times New Roman" w:cs="Times New Roman"/>
        </w:rPr>
      </w:pPr>
      <w:r w:rsidRPr="00523D4D">
        <w:rPr>
          <w:rFonts w:ascii="Times New Roman" w:eastAsia="Times New Roman" w:hAnsi="Times New Roman" w:cs="Times New Roman"/>
          <w:b/>
          <w:bCs/>
          <w:color w:val="404040" w:themeColor="accent4" w:themeShade="80"/>
          <w:sz w:val="24"/>
          <w:szCs w:val="24"/>
        </w:rPr>
        <w:t>Work completed this period</w:t>
      </w:r>
      <w:r w:rsidRPr="00523D4D">
        <w:rPr>
          <w:rFonts w:ascii="Times New Roman" w:eastAsia="Times New Roman" w:hAnsi="Times New Roman" w:cs="Times New Roman"/>
          <w:b/>
          <w:bCs/>
          <w:color w:val="404040" w:themeColor="accent4" w:themeShade="80"/>
          <w:sz w:val="24"/>
          <w:szCs w:val="24"/>
          <w:rtl/>
        </w:rPr>
        <w:t>:</w:t>
      </w:r>
    </w:p>
    <w:p w14:paraId="716F9C07" w14:textId="1292536C" w:rsidR="00C14D18" w:rsidRPr="00523D4D" w:rsidRDefault="00C14D18"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t>During the first phase, we prepared the project environment</w:t>
      </w:r>
      <w:r w:rsidR="0E7C52E3" w:rsidRPr="00523D4D">
        <w:rPr>
          <w:rFonts w:ascii="Times New Roman" w:eastAsia="Times New Roman" w:hAnsi="Times New Roman" w:cs="Times New Roman"/>
          <w:color w:val="404040" w:themeColor="accent4" w:themeShade="80"/>
          <w:sz w:val="24"/>
          <w:szCs w:val="24"/>
        </w:rPr>
        <w:t xml:space="preserve"> and</w:t>
      </w:r>
      <w:r w:rsidRPr="00523D4D">
        <w:rPr>
          <w:rFonts w:ascii="Times New Roman" w:eastAsia="Times New Roman" w:hAnsi="Times New Roman" w:cs="Times New Roman"/>
          <w:color w:val="404040" w:themeColor="accent4" w:themeShade="80"/>
          <w:sz w:val="24"/>
          <w:szCs w:val="24"/>
        </w:rPr>
        <w:t xml:space="preserve"> created a </w:t>
      </w:r>
      <w:r w:rsidR="0058502E">
        <w:rPr>
          <w:rFonts w:ascii="Times New Roman" w:eastAsia="Times New Roman" w:hAnsi="Times New Roman" w:cs="Times New Roman"/>
          <w:color w:val="404040" w:themeColor="accent4" w:themeShade="80"/>
          <w:sz w:val="24"/>
          <w:szCs w:val="24"/>
        </w:rPr>
        <w:t>GitHub</w:t>
      </w:r>
      <w:r w:rsidRPr="00523D4D">
        <w:rPr>
          <w:rFonts w:ascii="Times New Roman" w:eastAsia="Times New Roman" w:hAnsi="Times New Roman" w:cs="Times New Roman"/>
          <w:color w:val="404040" w:themeColor="accent4" w:themeShade="80"/>
          <w:sz w:val="24"/>
          <w:szCs w:val="24"/>
        </w:rPr>
        <w:t xml:space="preserve"> repository to store the Packet Tracer files, screenshots, and project documents. A README file was created</w:t>
      </w:r>
      <w:r w:rsidR="0E7C52E3" w:rsidRPr="00523D4D">
        <w:rPr>
          <w:rFonts w:ascii="Times New Roman" w:eastAsia="Times New Roman" w:hAnsi="Times New Roman" w:cs="Times New Roman"/>
          <w:color w:val="404040" w:themeColor="accent4" w:themeShade="80"/>
          <w:sz w:val="24"/>
          <w:szCs w:val="24"/>
        </w:rPr>
        <w:t xml:space="preserve"> containing</w:t>
      </w:r>
      <w:r w:rsidRPr="00523D4D">
        <w:rPr>
          <w:rFonts w:ascii="Times New Roman" w:eastAsia="Times New Roman" w:hAnsi="Times New Roman" w:cs="Times New Roman"/>
          <w:color w:val="404040" w:themeColor="accent4" w:themeShade="80"/>
          <w:sz w:val="24"/>
          <w:szCs w:val="24"/>
        </w:rPr>
        <w:t xml:space="preserve"> the group members’ names, student IDs, and </w:t>
      </w:r>
      <w:r w:rsidR="0058502E">
        <w:rPr>
          <w:rFonts w:ascii="Times New Roman" w:eastAsia="Times New Roman" w:hAnsi="Times New Roman" w:cs="Times New Roman"/>
          <w:color w:val="404040" w:themeColor="accent4" w:themeShade="80"/>
          <w:sz w:val="24"/>
          <w:szCs w:val="24"/>
        </w:rPr>
        <w:t>GitHub</w:t>
      </w:r>
      <w:r w:rsidRPr="00523D4D">
        <w:rPr>
          <w:rFonts w:ascii="Times New Roman" w:eastAsia="Times New Roman" w:hAnsi="Times New Roman" w:cs="Times New Roman"/>
          <w:color w:val="404040" w:themeColor="accent4" w:themeShade="80"/>
          <w:sz w:val="24"/>
          <w:szCs w:val="24"/>
        </w:rPr>
        <w:t xml:space="preserve"> usernames</w:t>
      </w:r>
      <w:r w:rsidR="0E7C52E3" w:rsidRPr="00523D4D">
        <w:rPr>
          <w:rFonts w:ascii="Times New Roman" w:eastAsia="Times New Roman" w:hAnsi="Times New Roman" w:cs="Times New Roman"/>
          <w:color w:val="404040" w:themeColor="accent4" w:themeShade="80"/>
          <w:sz w:val="24"/>
          <w:szCs w:val="24"/>
        </w:rPr>
        <w:t>.</w:t>
      </w:r>
      <w:r w:rsidRPr="00523D4D">
        <w:rPr>
          <w:rFonts w:ascii="Times New Roman" w:eastAsia="Times New Roman" w:hAnsi="Times New Roman" w:cs="Times New Roman"/>
          <w:color w:val="404040" w:themeColor="accent4" w:themeShade="80"/>
          <w:sz w:val="24"/>
          <w:szCs w:val="24"/>
        </w:rPr>
        <w:t xml:space="preserve"> We also decided to use the original project Word template as our shared report document to maintain the required format and record the group’s progress through the document history.</w:t>
      </w:r>
    </w:p>
    <w:p w14:paraId="4EF833FD" w14:textId="6608EFC4" w:rsidR="00C14D18"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t>We installed Cisco Packet Tracer and became familiar with its interface and basic networking tools. We learned how to add and configure network devices such as PCs, laptops, switches, and routers and organize them into a network topology.</w:t>
      </w:r>
    </w:p>
    <w:p w14:paraId="5DE7275E" w14:textId="7708CDFA" w:rsidR="00C14D18"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t>We also studied the different types of network connections available in Packet Tracer. We practiced using copper straight-through cables to connect end devices to switches and switches to routers. In addition, we learned the purposes of copper cross-over cables and Serial DCE/DTE cables.</w:t>
      </w:r>
    </w:p>
    <w:p w14:paraId="27ECEE84" w14:textId="04793DEB" w:rsidR="00C14D18"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t>We built the two required WAN topologies separately, with each WAN containing two LANs. WAN 1 includes LAN 1 (Computer Lab) and LAN 2 (Admin Office), while WAN 2 includes LAN 3 (Library) and LAN 4 (Faculty Office). We assigned static IP addresses, subnet masks, and default gateways to the end devices. We also configured the router interfaces with IP addresses that serve as the default gateways for their connected LANs.</w:t>
      </w:r>
    </w:p>
    <w:p w14:paraId="2CC496D2" w14:textId="1A6FE5D9" w:rsidR="00C14D18"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lastRenderedPageBreak/>
        <w:t>Finally, we tested network communication using the ping command. The tests confirmed successful communication within each LAN and between the two LANs in each WAN.</w:t>
      </w:r>
    </w:p>
    <w:p w14:paraId="5704033E" w14:textId="5D500CCE" w:rsidR="0E7C52E3" w:rsidRPr="00523D4D" w:rsidRDefault="0E7C52E3" w:rsidP="0DBB5B83">
      <w:pPr>
        <w:rPr>
          <w:rFonts w:ascii="Times New Roman" w:eastAsia="Times New Roman" w:hAnsi="Times New Roman" w:cs="Times New Roman"/>
          <w:b/>
          <w:bCs/>
          <w:color w:val="404040" w:themeColor="accent4" w:themeShade="80"/>
          <w:sz w:val="24"/>
          <w:szCs w:val="24"/>
        </w:rPr>
      </w:pPr>
      <w:r w:rsidRPr="00523D4D">
        <w:rPr>
          <w:rFonts w:ascii="Times New Roman" w:eastAsia="Times New Roman" w:hAnsi="Times New Roman" w:cs="Times New Roman"/>
          <w:b/>
          <w:bCs/>
          <w:color w:val="404040" w:themeColor="accent4" w:themeShade="80"/>
          <w:sz w:val="24"/>
          <w:szCs w:val="24"/>
        </w:rPr>
        <w:t>Objectives and Advantages of Using Cisco Packet Tracer:</w:t>
      </w:r>
    </w:p>
    <w:p w14:paraId="2EFE3D67" w14:textId="5FB01B1C" w:rsidR="0E7C52E3"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color w:val="404040" w:themeColor="accent4" w:themeShade="80"/>
          <w:sz w:val="24"/>
          <w:szCs w:val="24"/>
        </w:rPr>
        <w:t>The main objective of using Cisco Packet Tracer in this project is to design, configure, and test the required network virtually. It allows us to build two WANs, each containing two LANs, connect the different network devices, assign IP addresses, configure routers, and test whether data packets can be transmitted successfully between devices in different LANs.</w:t>
      </w:r>
    </w:p>
    <w:p w14:paraId="7B776862" w14:textId="14C05CC5" w:rsidR="0E7C52E3" w:rsidRPr="00523D4D" w:rsidRDefault="0E7C52E3" w:rsidP="0DBB5B83">
      <w:pPr>
        <w:ind w:left="709"/>
        <w:rPr>
          <w:rFonts w:ascii="Times New Roman" w:hAnsi="Times New Roman" w:cs="Times New Roman"/>
        </w:rPr>
      </w:pPr>
      <w:r w:rsidRPr="00523D4D">
        <w:rPr>
          <w:rFonts w:ascii="Times New Roman" w:eastAsia="Times New Roman" w:hAnsi="Times New Roman" w:cs="Times New Roman"/>
          <w:sz w:val="24"/>
          <w:szCs w:val="24"/>
        </w:rPr>
        <w:t>Packet Tracer provides several advantages for this project. It allows us to practice network configuration without using physical equipment, which reduces cost and saves time. It also provides a safe environment to test different configurations, identify and correct mistakes, and verify connectivity using the ping command. This helps us understand how end devices, switches, routers, network links, and IP addressing work together.</w:t>
      </w:r>
    </w:p>
    <w:p w14:paraId="21A9B380" w14:textId="4D5CE179" w:rsidR="004067CB" w:rsidRPr="00523D4D" w:rsidRDefault="004067CB" w:rsidP="004067CB">
      <w:pPr>
        <w:rPr>
          <w:rFonts w:ascii="Times New Roman" w:hAnsi="Times New Roman" w:cs="Times New Roman"/>
          <w:b/>
          <w:bCs/>
          <w:sz w:val="24"/>
          <w:szCs w:val="24"/>
        </w:rPr>
      </w:pPr>
      <w:r w:rsidRPr="00523D4D">
        <w:rPr>
          <w:rFonts w:ascii="Times New Roman" w:hAnsi="Times New Roman" w:cs="Times New Roman"/>
          <w:b/>
          <w:bCs/>
          <w:sz w:val="24"/>
          <w:szCs w:val="24"/>
        </w:rPr>
        <w:t>One key decision made during this period</w:t>
      </w:r>
      <w:r w:rsidR="00D41378" w:rsidRPr="00523D4D">
        <w:rPr>
          <w:rFonts w:ascii="Times New Roman" w:hAnsi="Times New Roman" w:cs="Times New Roman"/>
          <w:b/>
          <w:bCs/>
          <w:sz w:val="24"/>
          <w:szCs w:val="24"/>
        </w:rPr>
        <w:t>:</w:t>
      </w:r>
    </w:p>
    <w:p w14:paraId="540ADBDF" w14:textId="6AEA7D48" w:rsidR="004067CB" w:rsidRPr="00523D4D" w:rsidRDefault="6606648C" w:rsidP="00294BF5">
      <w:pPr>
        <w:pStyle w:val="ListParagraph"/>
        <w:rPr>
          <w:rFonts w:ascii="Times New Roman" w:hAnsi="Times New Roman" w:cs="Times New Roman"/>
        </w:rPr>
      </w:pPr>
      <w:r w:rsidRPr="00523D4D">
        <w:rPr>
          <w:rFonts w:ascii="Times New Roman" w:eastAsia="Times New Roman" w:hAnsi="Times New Roman" w:cs="Times New Roman"/>
          <w:sz w:val="24"/>
          <w:szCs w:val="24"/>
        </w:rPr>
        <w:t>One key decision made during this period was to build and test WAN 1 and WAN 2 separately before combining them. This allowed the group members to work on different parts of the project at the same time. It also made it easier to identify and correct addressing or connectivity problems. After each WAN was successfully tested using the ping command, we planned to combine them and configure the connection between the two routers during the next phase.</w:t>
      </w:r>
    </w:p>
    <w:p w14:paraId="7CB9D802" w14:textId="3D7F5D05" w:rsidR="7DA5F687" w:rsidRPr="00523D4D" w:rsidRDefault="7DA5F687" w:rsidP="7DA5F687">
      <w:pPr>
        <w:pStyle w:val="ListParagraph"/>
        <w:rPr>
          <w:rFonts w:ascii="Times New Roman" w:eastAsia="Times New Roman" w:hAnsi="Times New Roman" w:cs="Times New Roman"/>
          <w:sz w:val="24"/>
          <w:szCs w:val="24"/>
        </w:rPr>
      </w:pPr>
    </w:p>
    <w:p w14:paraId="13F93BF7" w14:textId="77777777" w:rsidR="00BC51D0" w:rsidRPr="00523D4D" w:rsidRDefault="00BC51D0" w:rsidP="00D41378">
      <w:pPr>
        <w:rPr>
          <w:rFonts w:ascii="Times New Roman" w:eastAsia="Times New Roman" w:hAnsi="Times New Roman" w:cs="Times New Roman"/>
          <w:b/>
          <w:bCs/>
          <w:sz w:val="24"/>
          <w:szCs w:val="24"/>
        </w:rPr>
      </w:pPr>
    </w:p>
    <w:p w14:paraId="0BDE6854" w14:textId="77777777" w:rsidR="00BC51D0" w:rsidRPr="00523D4D" w:rsidRDefault="00BC51D0" w:rsidP="00D41378">
      <w:pPr>
        <w:rPr>
          <w:rFonts w:ascii="Times New Roman" w:eastAsia="Times New Roman" w:hAnsi="Times New Roman" w:cs="Times New Roman"/>
          <w:b/>
          <w:bCs/>
          <w:sz w:val="24"/>
          <w:szCs w:val="24"/>
        </w:rPr>
      </w:pPr>
    </w:p>
    <w:p w14:paraId="01C0DB14" w14:textId="2AD6C208" w:rsidR="00D41378" w:rsidRPr="00523D4D" w:rsidRDefault="00D41378" w:rsidP="00D41378">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lastRenderedPageBreak/>
        <w:t>One problem encountered:</w:t>
      </w:r>
    </w:p>
    <w:p w14:paraId="7A785576" w14:textId="778B3F0C" w:rsidR="00F03F61" w:rsidRPr="00523D4D" w:rsidRDefault="45AB2E65" w:rsidP="0DBB5B83">
      <w:pPr>
        <w:pStyle w:val="ListParagraph"/>
        <w:rPr>
          <w:rFonts w:ascii="Times New Roman" w:hAnsi="Times New Roman" w:cs="Times New Roman"/>
        </w:rPr>
      </w:pPr>
      <w:r w:rsidRPr="00523D4D">
        <w:rPr>
          <w:rFonts w:ascii="Times New Roman" w:eastAsia="Times New Roman" w:hAnsi="Times New Roman" w:cs="Times New Roman"/>
          <w:sz w:val="24"/>
          <w:szCs w:val="24"/>
        </w:rPr>
        <w:t xml:space="preserve">One problem encountered was that two group members initially did not have </w:t>
      </w:r>
      <w:r w:rsidR="0058502E">
        <w:rPr>
          <w:rFonts w:ascii="Times New Roman" w:eastAsia="Times New Roman" w:hAnsi="Times New Roman" w:cs="Times New Roman"/>
          <w:sz w:val="24"/>
          <w:szCs w:val="24"/>
        </w:rPr>
        <w:t>GitHub</w:t>
      </w:r>
      <w:r w:rsidRPr="00523D4D">
        <w:rPr>
          <w:rFonts w:ascii="Times New Roman" w:eastAsia="Times New Roman" w:hAnsi="Times New Roman" w:cs="Times New Roman"/>
          <w:sz w:val="24"/>
          <w:szCs w:val="24"/>
        </w:rPr>
        <w:t xml:space="preserve"> accounts. This delayed adding them as collaborators and sharing the project files through the repository. The problem was resolved after both members created accounts, shared their usernames, joined the repository, and became familiar with the basic </w:t>
      </w:r>
      <w:r w:rsidR="0058502E">
        <w:rPr>
          <w:rFonts w:ascii="Times New Roman" w:eastAsia="Times New Roman" w:hAnsi="Times New Roman" w:cs="Times New Roman"/>
          <w:sz w:val="24"/>
          <w:szCs w:val="24"/>
        </w:rPr>
        <w:t>GitHub</w:t>
      </w:r>
      <w:r w:rsidRPr="00523D4D">
        <w:rPr>
          <w:rFonts w:ascii="Times New Roman" w:eastAsia="Times New Roman" w:hAnsi="Times New Roman" w:cs="Times New Roman"/>
          <w:sz w:val="24"/>
          <w:szCs w:val="24"/>
        </w:rPr>
        <w:t xml:space="preserve"> workflow.</w:t>
      </w:r>
    </w:p>
    <w:p w14:paraId="6D2961DA" w14:textId="157E6B4E" w:rsidR="000B43FF" w:rsidRPr="00523D4D" w:rsidRDefault="000B43FF" w:rsidP="000B43FF">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Plan for the next period</w:t>
      </w:r>
      <w:r w:rsidR="00F03F61" w:rsidRPr="00523D4D">
        <w:rPr>
          <w:rFonts w:ascii="Times New Roman" w:eastAsia="Times New Roman" w:hAnsi="Times New Roman" w:cs="Times New Roman"/>
          <w:b/>
          <w:bCs/>
          <w:sz w:val="24"/>
          <w:szCs w:val="24"/>
        </w:rPr>
        <w:t>:</w:t>
      </w:r>
    </w:p>
    <w:p w14:paraId="31D92D3A" w14:textId="77777777" w:rsidR="0027206D" w:rsidRPr="00523D4D" w:rsidRDefault="0027206D" w:rsidP="0027206D">
      <w:pPr>
        <w:ind w:left="709"/>
        <w:rPr>
          <w:rFonts w:ascii="Times New Roman" w:eastAsia="Times New Roman" w:hAnsi="Times New Roman" w:cs="Times New Roman"/>
          <w:sz w:val="24"/>
          <w:szCs w:val="24"/>
        </w:rPr>
      </w:pPr>
      <w:r w:rsidRPr="00523D4D">
        <w:rPr>
          <w:rFonts w:ascii="Times New Roman" w:eastAsiaTheme="minorEastAsia" w:hAnsi="Times New Roman" w:cs="Times New Roman"/>
          <w:color w:val="404040" w:themeColor="accent4" w:themeShade="80"/>
          <w:sz w:val="24"/>
          <w:szCs w:val="24"/>
        </w:rPr>
        <w:t>During the next period, we plan to combine the completed WAN 1 and WAN 2 topologies into one Packet Tracer file. We will connect Router 1 and Router 2 using a Serial DCE/DTE link and configure the serial interfaces with the required IP addresses. We will then configure static routes to enable communication between the two WANs. Finally, we will test communication between devices in all four LANs using the ping command, resolve any problems found, and document the final results for Phase 2.</w:t>
      </w:r>
    </w:p>
    <w:p w14:paraId="5307E9B1" w14:textId="77777777" w:rsidR="00BB3220" w:rsidRPr="00523D4D" w:rsidRDefault="00BB3220" w:rsidP="00F03F61">
      <w:pPr>
        <w:ind w:left="709"/>
        <w:rPr>
          <w:rFonts w:ascii="Times New Roman" w:eastAsia="Times New Roman" w:hAnsi="Times New Roman" w:cs="Times New Roman"/>
          <w:sz w:val="24"/>
          <w:szCs w:val="24"/>
        </w:rPr>
      </w:pPr>
    </w:p>
    <w:p w14:paraId="1C87E8E7" w14:textId="77777777" w:rsidR="00B136AA" w:rsidRPr="00523D4D" w:rsidRDefault="00B136AA" w:rsidP="00F03F61">
      <w:pPr>
        <w:ind w:left="709"/>
        <w:rPr>
          <w:rFonts w:ascii="Times New Roman" w:eastAsia="Times New Roman" w:hAnsi="Times New Roman" w:cs="Times New Roman"/>
          <w:sz w:val="24"/>
          <w:szCs w:val="24"/>
        </w:rPr>
      </w:pPr>
    </w:p>
    <w:p w14:paraId="5E635F4D" w14:textId="3003F4AC" w:rsidR="0DBB5B83" w:rsidRPr="00523D4D" w:rsidRDefault="0DBB5B83" w:rsidP="0DBB5B83">
      <w:pPr>
        <w:ind w:left="709"/>
        <w:rPr>
          <w:rFonts w:ascii="Times New Roman" w:eastAsia="Times New Roman" w:hAnsi="Times New Roman" w:cs="Times New Roman"/>
          <w:sz w:val="24"/>
          <w:szCs w:val="24"/>
        </w:rPr>
      </w:pPr>
    </w:p>
    <w:p w14:paraId="7E18FF63" w14:textId="02ACBD5C" w:rsidR="0DBB5B83" w:rsidRPr="00523D4D" w:rsidRDefault="0DBB5B83" w:rsidP="0DBB5B83">
      <w:pPr>
        <w:ind w:left="709"/>
        <w:rPr>
          <w:rFonts w:ascii="Times New Roman" w:eastAsia="Times New Roman" w:hAnsi="Times New Roman" w:cs="Times New Roman"/>
          <w:sz w:val="24"/>
          <w:szCs w:val="24"/>
        </w:rPr>
      </w:pPr>
    </w:p>
    <w:p w14:paraId="506FAC99" w14:textId="0C5C5F2C" w:rsidR="0DBB5B83" w:rsidRPr="00523D4D" w:rsidRDefault="0DBB5B83" w:rsidP="0DBB5B83">
      <w:pPr>
        <w:ind w:left="709"/>
        <w:rPr>
          <w:rFonts w:ascii="Times New Roman" w:eastAsia="Times New Roman" w:hAnsi="Times New Roman" w:cs="Times New Roman"/>
          <w:sz w:val="24"/>
          <w:szCs w:val="24"/>
        </w:rPr>
      </w:pPr>
    </w:p>
    <w:p w14:paraId="2122A111" w14:textId="77777777" w:rsidR="00B35152" w:rsidRPr="00523D4D" w:rsidRDefault="00B35152" w:rsidP="0DBB5B83">
      <w:pPr>
        <w:ind w:left="709"/>
        <w:rPr>
          <w:rFonts w:ascii="Times New Roman" w:eastAsia="Times New Roman" w:hAnsi="Times New Roman" w:cs="Times New Roman"/>
          <w:sz w:val="24"/>
          <w:szCs w:val="24"/>
        </w:rPr>
      </w:pPr>
    </w:p>
    <w:p w14:paraId="2518DEDB" w14:textId="77777777" w:rsidR="00B35152" w:rsidRPr="00523D4D" w:rsidRDefault="00B35152" w:rsidP="0DBB5B83">
      <w:pPr>
        <w:ind w:left="709"/>
        <w:rPr>
          <w:rFonts w:ascii="Times New Roman" w:eastAsia="Times New Roman" w:hAnsi="Times New Roman" w:cs="Times New Roman"/>
          <w:sz w:val="24"/>
          <w:szCs w:val="24"/>
        </w:rPr>
      </w:pPr>
    </w:p>
    <w:p w14:paraId="764B84EA" w14:textId="77777777" w:rsidR="00B35152" w:rsidRPr="00523D4D" w:rsidRDefault="00B35152" w:rsidP="0DBB5B83">
      <w:pPr>
        <w:ind w:left="709"/>
        <w:rPr>
          <w:rFonts w:ascii="Times New Roman" w:eastAsia="Times New Roman" w:hAnsi="Times New Roman" w:cs="Times New Roman"/>
          <w:sz w:val="24"/>
          <w:szCs w:val="24"/>
        </w:rPr>
      </w:pPr>
    </w:p>
    <w:p w14:paraId="4647AA7C" w14:textId="50808D96" w:rsidR="0DBB5B83" w:rsidRPr="00523D4D" w:rsidRDefault="0DBB5B83" w:rsidP="0DBB5B83">
      <w:pPr>
        <w:ind w:left="709"/>
        <w:rPr>
          <w:rFonts w:ascii="Times New Roman" w:eastAsia="Times New Roman" w:hAnsi="Times New Roman" w:cs="Times New Roman"/>
          <w:sz w:val="24"/>
          <w:szCs w:val="24"/>
        </w:rPr>
      </w:pPr>
    </w:p>
    <w:p w14:paraId="6D1D4184" w14:textId="77777777" w:rsidR="00B136AA" w:rsidRPr="00523D4D" w:rsidRDefault="00B136AA" w:rsidP="00F03F61">
      <w:pPr>
        <w:ind w:left="709"/>
        <w:rPr>
          <w:rFonts w:ascii="Times New Roman" w:eastAsia="Times New Roman" w:hAnsi="Times New Roman" w:cs="Times New Roman"/>
          <w:sz w:val="24"/>
          <w:szCs w:val="24"/>
        </w:rPr>
      </w:pPr>
    </w:p>
    <w:p w14:paraId="721DCF14" w14:textId="429E60B4" w:rsidR="00B44143" w:rsidRPr="00523D4D" w:rsidRDefault="00561E7D" w:rsidP="00B136AA">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Each group member’s input and participation:</w:t>
      </w:r>
    </w:p>
    <w:p w14:paraId="34894A59" w14:textId="77777777" w:rsidR="00561E7D" w:rsidRPr="00523D4D" w:rsidRDefault="00561E7D" w:rsidP="00561E7D">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Abdulrahman Bin Omran:</w:t>
      </w:r>
    </w:p>
    <w:p w14:paraId="6CA033B4" w14:textId="3831CC6B" w:rsidR="0034723F" w:rsidRPr="00523D4D" w:rsidRDefault="0034723F" w:rsidP="00561E7D">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Week</w:t>
      </w:r>
      <w:r w:rsidR="009B3B35">
        <w:rPr>
          <w:rFonts w:ascii="Times New Roman" w:eastAsia="Times New Roman" w:hAnsi="Times New Roman" w:cs="Times New Roman"/>
          <w:b/>
          <w:bCs/>
          <w:sz w:val="24"/>
          <w:szCs w:val="24"/>
        </w:rPr>
        <w:t xml:space="preserve"> </w:t>
      </w:r>
      <w:r w:rsidRPr="00523D4D">
        <w:rPr>
          <w:rFonts w:ascii="Times New Roman" w:eastAsia="Times New Roman" w:hAnsi="Times New Roman" w:cs="Times New Roman"/>
          <w:b/>
          <w:bCs/>
          <w:sz w:val="24"/>
          <w:szCs w:val="24"/>
        </w:rPr>
        <w:t>1:</w:t>
      </w:r>
    </w:p>
    <w:p w14:paraId="42181D2B" w14:textId="723E82D0" w:rsidR="0034723F" w:rsidRPr="00523D4D" w:rsidRDefault="51CA4F45" w:rsidP="0034723F">
      <w:pPr>
        <w:ind w:left="70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Discussed</w:t>
      </w:r>
      <w:r w:rsidR="76E9820B" w:rsidRPr="00523D4D">
        <w:rPr>
          <w:rFonts w:ascii="Times New Roman" w:eastAsia="Times New Roman" w:hAnsi="Times New Roman" w:cs="Times New Roman"/>
          <w:sz w:val="24"/>
          <w:szCs w:val="24"/>
        </w:rPr>
        <w:t xml:space="preserve"> the </w:t>
      </w:r>
      <w:r w:rsidR="496D24F2" w:rsidRPr="00523D4D">
        <w:rPr>
          <w:rFonts w:ascii="Times New Roman" w:eastAsia="Times New Roman" w:hAnsi="Times New Roman" w:cs="Times New Roman"/>
          <w:sz w:val="24"/>
          <w:szCs w:val="24"/>
        </w:rPr>
        <w:t>project</w:t>
      </w:r>
      <w:r w:rsidR="76E9820B" w:rsidRPr="00523D4D">
        <w:rPr>
          <w:rFonts w:ascii="Times New Roman" w:eastAsia="Times New Roman" w:hAnsi="Times New Roman" w:cs="Times New Roman"/>
          <w:sz w:val="24"/>
          <w:szCs w:val="24"/>
        </w:rPr>
        <w:t xml:space="preserve"> with the group and the </w:t>
      </w:r>
      <w:r w:rsidR="107F0287" w:rsidRPr="00523D4D">
        <w:rPr>
          <w:rFonts w:ascii="Times New Roman" w:eastAsia="Times New Roman" w:hAnsi="Times New Roman" w:cs="Times New Roman"/>
          <w:sz w:val="24"/>
          <w:szCs w:val="24"/>
        </w:rPr>
        <w:t>distribution</w:t>
      </w:r>
      <w:r w:rsidR="76E9820B" w:rsidRPr="00523D4D">
        <w:rPr>
          <w:rFonts w:ascii="Times New Roman" w:eastAsia="Times New Roman" w:hAnsi="Times New Roman" w:cs="Times New Roman"/>
          <w:sz w:val="24"/>
          <w:szCs w:val="24"/>
        </w:rPr>
        <w:t xml:space="preserve"> of the</w:t>
      </w:r>
      <w:r w:rsidR="5FD1C76A" w:rsidRPr="00523D4D">
        <w:rPr>
          <w:rFonts w:ascii="Times New Roman" w:eastAsia="Times New Roman" w:hAnsi="Times New Roman" w:cs="Times New Roman"/>
          <w:sz w:val="24"/>
          <w:szCs w:val="24"/>
        </w:rPr>
        <w:t xml:space="preserve"> project tasks. </w:t>
      </w:r>
      <w:r w:rsidR="00561E7D" w:rsidRPr="00523D4D">
        <w:rPr>
          <w:rFonts w:ascii="Times New Roman" w:eastAsia="Times New Roman" w:hAnsi="Times New Roman" w:cs="Times New Roman"/>
          <w:sz w:val="24"/>
          <w:szCs w:val="24"/>
        </w:rPr>
        <w:t xml:space="preserve">Created the </w:t>
      </w:r>
      <w:r w:rsidR="0058502E">
        <w:rPr>
          <w:rFonts w:ascii="Times New Roman" w:eastAsia="Times New Roman" w:hAnsi="Times New Roman" w:cs="Times New Roman"/>
          <w:sz w:val="24"/>
          <w:szCs w:val="24"/>
        </w:rPr>
        <w:t>GitHub</w:t>
      </w:r>
      <w:r w:rsidR="00561E7D" w:rsidRPr="00523D4D">
        <w:rPr>
          <w:rFonts w:ascii="Times New Roman" w:eastAsia="Times New Roman" w:hAnsi="Times New Roman" w:cs="Times New Roman"/>
          <w:sz w:val="24"/>
          <w:szCs w:val="24"/>
        </w:rPr>
        <w:t xml:space="preserve"> repository, organized the initial folders, created and edited the README file, added the students’ names, IDs, and </w:t>
      </w:r>
      <w:r w:rsidR="0058502E">
        <w:rPr>
          <w:rFonts w:ascii="Times New Roman" w:eastAsia="Times New Roman" w:hAnsi="Times New Roman" w:cs="Times New Roman"/>
          <w:sz w:val="24"/>
          <w:szCs w:val="24"/>
        </w:rPr>
        <w:t>GitHub</w:t>
      </w:r>
      <w:r w:rsidR="00561E7D" w:rsidRPr="00523D4D">
        <w:rPr>
          <w:rFonts w:ascii="Times New Roman" w:eastAsia="Times New Roman" w:hAnsi="Times New Roman" w:cs="Times New Roman"/>
          <w:sz w:val="24"/>
          <w:szCs w:val="24"/>
        </w:rPr>
        <w:t xml:space="preserve"> usernames, and shared the project report document with the group</w:t>
      </w:r>
      <w:r w:rsidR="009C1936" w:rsidRPr="00523D4D">
        <w:rPr>
          <w:rFonts w:ascii="Times New Roman" w:eastAsia="Times New Roman" w:hAnsi="Times New Roman" w:cs="Times New Roman"/>
          <w:sz w:val="24"/>
          <w:szCs w:val="24"/>
        </w:rPr>
        <w:t>.</w:t>
      </w:r>
    </w:p>
    <w:p w14:paraId="059956F3" w14:textId="6DF15838" w:rsidR="0034723F" w:rsidRPr="00523D4D" w:rsidRDefault="0034723F" w:rsidP="0034723F">
      <w:pPr>
        <w:rPr>
          <w:rFonts w:ascii="Times New Roman" w:eastAsia="Times New Roman" w:hAnsi="Times New Roman" w:cs="Times New Roman"/>
          <w:b/>
          <w:bCs/>
          <w:sz w:val="24"/>
          <w:szCs w:val="24"/>
        </w:rPr>
      </w:pPr>
      <w:r w:rsidRPr="00523D4D">
        <w:rPr>
          <w:rFonts w:ascii="Times New Roman" w:eastAsia="Times New Roman" w:hAnsi="Times New Roman" w:cs="Times New Roman"/>
          <w:sz w:val="24"/>
          <w:szCs w:val="24"/>
        </w:rPr>
        <w:t xml:space="preserve"> </w:t>
      </w:r>
      <w:r w:rsidRPr="00523D4D">
        <w:rPr>
          <w:rFonts w:ascii="Times New Roman" w:eastAsia="Times New Roman" w:hAnsi="Times New Roman" w:cs="Times New Roman"/>
          <w:b/>
          <w:bCs/>
          <w:sz w:val="24"/>
          <w:szCs w:val="24"/>
        </w:rPr>
        <w:t>Week</w:t>
      </w:r>
      <w:r w:rsidR="009B3B35">
        <w:rPr>
          <w:rFonts w:ascii="Times New Roman" w:eastAsia="Times New Roman" w:hAnsi="Times New Roman" w:cs="Times New Roman"/>
          <w:b/>
          <w:bCs/>
          <w:sz w:val="24"/>
          <w:szCs w:val="24"/>
        </w:rPr>
        <w:t xml:space="preserve"> </w:t>
      </w:r>
      <w:r w:rsidRPr="00523D4D">
        <w:rPr>
          <w:rFonts w:ascii="Times New Roman" w:eastAsia="Times New Roman" w:hAnsi="Times New Roman" w:cs="Times New Roman"/>
          <w:b/>
          <w:bCs/>
          <w:sz w:val="24"/>
          <w:szCs w:val="24"/>
        </w:rPr>
        <w:t>2:</w:t>
      </w:r>
    </w:p>
    <w:p w14:paraId="413FE832" w14:textId="280AF10C" w:rsidR="00561E7D" w:rsidRPr="00523D4D" w:rsidRDefault="0034723F" w:rsidP="002A7AF0">
      <w:pPr>
        <w:ind w:left="709"/>
        <w:rPr>
          <w:rFonts w:ascii="Times New Roman" w:hAnsi="Times New Roman" w:cs="Times New Roman"/>
        </w:rPr>
      </w:pPr>
      <w:r w:rsidRPr="00523D4D">
        <w:rPr>
          <w:rFonts w:ascii="Times New Roman" w:eastAsia="Times New Roman" w:hAnsi="Times New Roman" w:cs="Times New Roman"/>
          <w:sz w:val="24"/>
          <w:szCs w:val="24"/>
        </w:rPr>
        <w:t xml:space="preserve">Downloaded Cisco Packet Tracer and </w:t>
      </w:r>
      <w:r w:rsidR="002A7AF0" w:rsidRPr="002A7AF0">
        <w:rPr>
          <w:rFonts w:ascii="Times New Roman" w:eastAsia="Times New Roman" w:hAnsi="Times New Roman" w:cs="Times New Roman"/>
          <w:sz w:val="24"/>
          <w:szCs w:val="24"/>
        </w:rPr>
        <w:t>became familiar with the software</w:t>
      </w:r>
      <w:r w:rsidR="002A7AF0">
        <w:rPr>
          <w:rFonts w:ascii="Times New Roman" w:eastAsia="Times New Roman" w:hAnsi="Times New Roman" w:cs="Times New Roman"/>
          <w:sz w:val="24"/>
          <w:szCs w:val="24"/>
        </w:rPr>
        <w:t>.</w:t>
      </w:r>
    </w:p>
    <w:p w14:paraId="0E10F8F9" w14:textId="5AB61352" w:rsidR="210F9D34" w:rsidRPr="00523D4D" w:rsidRDefault="6BC5193A" w:rsidP="0DBB5B83">
      <w:pPr>
        <w:ind w:left="709" w:hanging="709"/>
        <w:rPr>
          <w:rFonts w:ascii="Times New Roman" w:hAnsi="Times New Roman" w:cs="Times New Roman"/>
        </w:rPr>
      </w:pPr>
      <w:r w:rsidRPr="00523D4D">
        <w:rPr>
          <w:rFonts w:ascii="Times New Roman" w:eastAsia="Times New Roman" w:hAnsi="Times New Roman" w:cs="Times New Roman"/>
          <w:b/>
          <w:bCs/>
          <w:color w:val="404040" w:themeColor="accent4" w:themeShade="80"/>
          <w:sz w:val="24"/>
          <w:szCs w:val="24"/>
        </w:rPr>
        <w:t>Week 3:</w:t>
      </w:r>
      <w:r w:rsidR="210F9D34" w:rsidRPr="00523D4D">
        <w:rPr>
          <w:rFonts w:ascii="Times New Roman" w:hAnsi="Times New Roman" w:cs="Times New Roman"/>
        </w:rPr>
        <w:br/>
      </w:r>
      <w:r w:rsidRPr="00523D4D">
        <w:rPr>
          <w:rFonts w:ascii="Times New Roman" w:eastAsia="Times New Roman" w:hAnsi="Times New Roman" w:cs="Times New Roman"/>
          <w:color w:val="404040" w:themeColor="accent4" w:themeShade="80"/>
          <w:sz w:val="24"/>
          <w:szCs w:val="24"/>
        </w:rPr>
        <w:t xml:space="preserve"> Created the initial LAN 1 and LAN 3 topologies, tested connectivity between devices within each LAN using the ping command and coordinated the workflow among the group members.</w:t>
      </w:r>
    </w:p>
    <w:p w14:paraId="0CE73A01" w14:textId="39A98A70" w:rsidR="210F9D34" w:rsidRPr="00523D4D" w:rsidRDefault="210F9D34" w:rsidP="210F9D34">
      <w:pPr>
        <w:ind w:left="709"/>
        <w:rPr>
          <w:rFonts w:ascii="Times New Roman" w:eastAsia="Times New Roman" w:hAnsi="Times New Roman" w:cs="Times New Roman"/>
          <w:sz w:val="24"/>
          <w:szCs w:val="24"/>
        </w:rPr>
      </w:pPr>
    </w:p>
    <w:p w14:paraId="4065F6E0" w14:textId="550FDCE3" w:rsidR="00561E7D" w:rsidRPr="00523D4D" w:rsidRDefault="00B4047A" w:rsidP="00B4047A">
      <w:pPr>
        <w:rPr>
          <w:rFonts w:ascii="Times New Roman" w:hAnsi="Times New Roman" w:cs="Times New Roman"/>
        </w:rPr>
      </w:pPr>
      <w:r w:rsidRPr="00523D4D">
        <w:rPr>
          <w:rFonts w:ascii="Times New Roman" w:eastAsia="Times New Roman" w:hAnsi="Times New Roman" w:cs="Times New Roman"/>
          <w:b/>
          <w:bCs/>
          <w:sz w:val="24"/>
          <w:szCs w:val="24"/>
        </w:rPr>
        <w:t>Abdullah Ali Almekrami</w:t>
      </w:r>
      <w:r w:rsidR="00561E7D" w:rsidRPr="00523D4D">
        <w:rPr>
          <w:rFonts w:ascii="Times New Roman" w:eastAsia="Times New Roman" w:hAnsi="Times New Roman" w:cs="Times New Roman"/>
          <w:b/>
          <w:bCs/>
          <w:sz w:val="24"/>
          <w:szCs w:val="24"/>
        </w:rPr>
        <w:t>:</w:t>
      </w:r>
    </w:p>
    <w:p w14:paraId="27AD91A0" w14:textId="49AC8F13" w:rsidR="30C3AC9A" w:rsidRPr="00523D4D" w:rsidRDefault="33532E4C">
      <w:pPr>
        <w:rPr>
          <w:rFonts w:ascii="Times New Roman" w:hAnsi="Times New Roman" w:cs="Times New Roman"/>
        </w:rPr>
      </w:pPr>
      <w:r w:rsidRPr="00523D4D">
        <w:rPr>
          <w:rFonts w:ascii="Times New Roman" w:eastAsia="Times New Roman" w:hAnsi="Times New Roman" w:cs="Times New Roman"/>
          <w:b/>
          <w:bCs/>
          <w:sz w:val="24"/>
          <w:szCs w:val="24"/>
        </w:rPr>
        <w:t>Week 1:</w:t>
      </w:r>
    </w:p>
    <w:p w14:paraId="2EA7D660" w14:textId="30625A21" w:rsidR="566CE39F" w:rsidRPr="00523D4D" w:rsidRDefault="566CE39F" w:rsidP="4FB52DD6">
      <w:pPr>
        <w:spacing w:after="160" w:line="276" w:lineRule="auto"/>
        <w:rPr>
          <w:rFonts w:ascii="Times New Roman" w:hAnsi="Times New Roman" w:cs="Times New Roman"/>
        </w:rPr>
      </w:pPr>
      <w:r w:rsidRPr="00523D4D">
        <w:rPr>
          <w:rFonts w:ascii="Times New Roman" w:eastAsia="Times New Roman" w:hAnsi="Times New Roman" w:cs="Times New Roman"/>
          <w:sz w:val="24"/>
          <w:szCs w:val="24"/>
        </w:rPr>
        <w:t>Planned the network topology with the team and discussed the IP addressing scheme for each LAN. Participated in reviewing the project requirements and helped organize the task distribution among the group members to ensure the work was completed efficiently.</w:t>
      </w:r>
    </w:p>
    <w:p w14:paraId="0E84AC73" w14:textId="66BBCFD2" w:rsidR="5FA56208" w:rsidRDefault="5FA56208" w:rsidP="5FA56208">
      <w:pPr>
        <w:rPr>
          <w:rFonts w:ascii="Times New Roman" w:eastAsia="Times New Roman" w:hAnsi="Times New Roman" w:cs="Times New Roman"/>
          <w:b/>
          <w:bCs/>
          <w:sz w:val="24"/>
          <w:szCs w:val="24"/>
        </w:rPr>
      </w:pPr>
    </w:p>
    <w:p w14:paraId="69C8061E" w14:textId="77777777" w:rsidR="00523D4D" w:rsidRPr="00523D4D" w:rsidRDefault="00523D4D" w:rsidP="5FA56208">
      <w:pPr>
        <w:rPr>
          <w:rFonts w:ascii="Times New Roman" w:eastAsia="Times New Roman" w:hAnsi="Times New Roman" w:cs="Times New Roman"/>
          <w:b/>
          <w:bCs/>
          <w:sz w:val="24"/>
          <w:szCs w:val="24"/>
        </w:rPr>
      </w:pPr>
    </w:p>
    <w:p w14:paraId="71B09C8F" w14:textId="61395B39" w:rsidR="5398EA17" w:rsidRPr="00523D4D" w:rsidRDefault="5398EA17">
      <w:pPr>
        <w:rPr>
          <w:rFonts w:ascii="Times New Roman" w:hAnsi="Times New Roman" w:cs="Times New Roman"/>
        </w:rPr>
      </w:pPr>
      <w:r w:rsidRPr="00523D4D">
        <w:rPr>
          <w:rFonts w:ascii="Times New Roman" w:eastAsia="Times New Roman" w:hAnsi="Times New Roman" w:cs="Times New Roman"/>
          <w:b/>
          <w:bCs/>
          <w:sz w:val="24"/>
          <w:szCs w:val="24"/>
        </w:rPr>
        <w:lastRenderedPageBreak/>
        <w:t xml:space="preserve">Week </w:t>
      </w:r>
      <w:r w:rsidR="21C3D32F" w:rsidRPr="00523D4D">
        <w:rPr>
          <w:rFonts w:ascii="Times New Roman" w:eastAsia="Times New Roman" w:hAnsi="Times New Roman" w:cs="Times New Roman"/>
          <w:b/>
          <w:bCs/>
          <w:sz w:val="24"/>
          <w:szCs w:val="24"/>
        </w:rPr>
        <w:t>2</w:t>
      </w:r>
      <w:r w:rsidRPr="00523D4D">
        <w:rPr>
          <w:rFonts w:ascii="Times New Roman" w:eastAsia="Times New Roman" w:hAnsi="Times New Roman" w:cs="Times New Roman"/>
          <w:b/>
          <w:bCs/>
          <w:sz w:val="24"/>
          <w:szCs w:val="24"/>
        </w:rPr>
        <w:t>:</w:t>
      </w:r>
    </w:p>
    <w:p w14:paraId="08D7DC12" w14:textId="5EBA2C8E" w:rsidR="17F65391" w:rsidRPr="00523D4D" w:rsidRDefault="17F65391" w:rsidP="0DBB5B83">
      <w:pPr>
        <w:pStyle w:val="ListParagraph"/>
        <w:ind w:left="106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 xml:space="preserve">Installed Cisco Packet Tracer, created a </w:t>
      </w:r>
      <w:r w:rsidR="0058502E">
        <w:rPr>
          <w:rFonts w:ascii="Times New Roman" w:eastAsia="Times New Roman" w:hAnsi="Times New Roman" w:cs="Times New Roman"/>
          <w:sz w:val="24"/>
          <w:szCs w:val="24"/>
        </w:rPr>
        <w:t>GitHub</w:t>
      </w:r>
      <w:r w:rsidRPr="00523D4D">
        <w:rPr>
          <w:rFonts w:ascii="Times New Roman" w:eastAsia="Times New Roman" w:hAnsi="Times New Roman" w:cs="Times New Roman"/>
          <w:sz w:val="24"/>
          <w:szCs w:val="24"/>
        </w:rPr>
        <w:t xml:space="preserve"> account, and prepared the required tools for the project.</w:t>
      </w:r>
    </w:p>
    <w:p w14:paraId="49361677" w14:textId="05A91BAA" w:rsidR="64229C00" w:rsidRPr="00523D4D" w:rsidRDefault="64229C00" w:rsidP="1FA4D090">
      <w:pPr>
        <w:rPr>
          <w:rFonts w:ascii="Times New Roman" w:hAnsi="Times New Roman" w:cs="Times New Roman"/>
          <w:b/>
          <w:bCs/>
        </w:rPr>
      </w:pPr>
      <w:r w:rsidRPr="00523D4D">
        <w:rPr>
          <w:rFonts w:ascii="Times New Roman" w:eastAsia="Times New Roman" w:hAnsi="Times New Roman" w:cs="Times New Roman"/>
          <w:b/>
          <w:bCs/>
          <w:sz w:val="24"/>
          <w:szCs w:val="24"/>
        </w:rPr>
        <w:t>Week 3:</w:t>
      </w:r>
    </w:p>
    <w:p w14:paraId="0DDD8DBB" w14:textId="684F9963" w:rsidR="64229C00" w:rsidRPr="00523D4D" w:rsidRDefault="64229C00" w:rsidP="0DBB5B83">
      <w:pPr>
        <w:spacing w:after="160" w:line="276" w:lineRule="auto"/>
        <w:ind w:left="630"/>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Completed the WAN 1 network configuration and verified connectivity using ping tests.</w:t>
      </w:r>
    </w:p>
    <w:p w14:paraId="3E6DA891" w14:textId="696FC53A" w:rsidR="0DBB5B83" w:rsidRPr="00523D4D" w:rsidRDefault="0DBB5B83" w:rsidP="0DBB5B83">
      <w:pPr>
        <w:spacing w:after="160" w:line="276" w:lineRule="auto"/>
        <w:ind w:left="630"/>
        <w:rPr>
          <w:rFonts w:ascii="Times New Roman" w:eastAsiaTheme="minorEastAsia" w:hAnsi="Times New Roman" w:cs="Times New Roman"/>
          <w:color w:val="404040" w:themeColor="accent4" w:themeShade="80"/>
          <w:sz w:val="24"/>
          <w:szCs w:val="24"/>
        </w:rPr>
      </w:pPr>
    </w:p>
    <w:p w14:paraId="1B091FF1" w14:textId="4357D9CF" w:rsidR="0DBB5B83" w:rsidRPr="00523D4D" w:rsidRDefault="0DBB5B83" w:rsidP="0DBB5B83">
      <w:pPr>
        <w:spacing w:after="160" w:line="276" w:lineRule="auto"/>
        <w:ind w:left="630"/>
        <w:rPr>
          <w:rFonts w:ascii="Times New Roman" w:eastAsiaTheme="minorEastAsia" w:hAnsi="Times New Roman" w:cs="Times New Roman"/>
          <w:color w:val="404040" w:themeColor="accent4" w:themeShade="80"/>
          <w:sz w:val="24"/>
          <w:szCs w:val="24"/>
        </w:rPr>
      </w:pPr>
    </w:p>
    <w:p w14:paraId="79277A73" w14:textId="48C57B5C" w:rsidR="008C08FF" w:rsidRPr="00523D4D" w:rsidRDefault="00B44143" w:rsidP="00B44143">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Ali Zaid Almogherah</w:t>
      </w:r>
      <w:r w:rsidR="008C08FF" w:rsidRPr="00523D4D">
        <w:rPr>
          <w:rFonts w:ascii="Times New Roman" w:eastAsia="Times New Roman" w:hAnsi="Times New Roman" w:cs="Times New Roman"/>
          <w:b/>
          <w:bCs/>
          <w:sz w:val="24"/>
          <w:szCs w:val="24"/>
        </w:rPr>
        <w:t>:</w:t>
      </w:r>
    </w:p>
    <w:p w14:paraId="4818935F" w14:textId="61CBC0DC" w:rsidR="00517758" w:rsidRPr="009B3B35" w:rsidRDefault="00517758" w:rsidP="00517758">
      <w:pPr>
        <w:rPr>
          <w:rFonts w:ascii="Times New Roman" w:eastAsia="Times New Roman" w:hAnsi="Times New Roman" w:cs="Times New Roman"/>
          <w:b/>
          <w:bCs/>
          <w:sz w:val="24"/>
          <w:szCs w:val="24"/>
        </w:rPr>
      </w:pPr>
      <w:r w:rsidRPr="009B3B35">
        <w:rPr>
          <w:rFonts w:ascii="Times New Roman" w:eastAsia="Times New Roman" w:hAnsi="Times New Roman" w:cs="Times New Roman"/>
          <w:b/>
          <w:bCs/>
          <w:sz w:val="24"/>
          <w:szCs w:val="24"/>
        </w:rPr>
        <w:t>Week</w:t>
      </w:r>
      <w:r w:rsidR="009B3B35" w:rsidRPr="009B3B35">
        <w:rPr>
          <w:rFonts w:ascii="Times New Roman" w:eastAsia="Times New Roman" w:hAnsi="Times New Roman" w:cs="Times New Roman"/>
          <w:b/>
          <w:bCs/>
          <w:sz w:val="24"/>
          <w:szCs w:val="24"/>
        </w:rPr>
        <w:t xml:space="preserve"> </w:t>
      </w:r>
      <w:r w:rsidRPr="009B3B35">
        <w:rPr>
          <w:rFonts w:ascii="Times New Roman" w:eastAsia="Times New Roman" w:hAnsi="Times New Roman" w:cs="Times New Roman"/>
          <w:b/>
          <w:bCs/>
          <w:sz w:val="24"/>
          <w:szCs w:val="24"/>
        </w:rPr>
        <w:t>1:</w:t>
      </w:r>
    </w:p>
    <w:p w14:paraId="598793B4" w14:textId="77777777" w:rsidR="00851D55" w:rsidRPr="00523D4D" w:rsidRDefault="00851D55" w:rsidP="00851D55">
      <w:pPr>
        <w:ind w:left="70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During the first week, our team reviewed the project requirements, discussed the assignment guidelines, and outlined the overall network design. We also assigned tasks to each member according to their role to keep the project well organized and on schedule.</w:t>
      </w:r>
    </w:p>
    <w:p w14:paraId="67FFA869" w14:textId="2DF211B2" w:rsidR="00851D55" w:rsidRPr="00523D4D" w:rsidRDefault="00851D55" w:rsidP="00851D55">
      <w:pPr>
        <w:ind w:left="70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 xml:space="preserve">Additionally, I created a </w:t>
      </w:r>
      <w:r w:rsidR="0058502E">
        <w:rPr>
          <w:rFonts w:ascii="Times New Roman" w:eastAsia="Times New Roman" w:hAnsi="Times New Roman" w:cs="Times New Roman"/>
          <w:sz w:val="24"/>
          <w:szCs w:val="24"/>
        </w:rPr>
        <w:t>GitHub</w:t>
      </w:r>
      <w:r w:rsidRPr="00523D4D">
        <w:rPr>
          <w:rFonts w:ascii="Times New Roman" w:eastAsia="Times New Roman" w:hAnsi="Times New Roman" w:cs="Times New Roman"/>
          <w:sz w:val="24"/>
          <w:szCs w:val="24"/>
        </w:rPr>
        <w:t xml:space="preserve"> account, shared my username with the team, joined the project repository, and obtained access to the shared project report.</w:t>
      </w:r>
    </w:p>
    <w:p w14:paraId="75F6CFFF" w14:textId="1F628CD2" w:rsidR="00517758" w:rsidRPr="00523D4D" w:rsidRDefault="0034723F" w:rsidP="00517758">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Week</w:t>
      </w:r>
      <w:r w:rsidR="009B3B35">
        <w:rPr>
          <w:rFonts w:ascii="Times New Roman" w:eastAsia="Times New Roman" w:hAnsi="Times New Roman" w:cs="Times New Roman"/>
          <w:b/>
          <w:bCs/>
          <w:sz w:val="24"/>
          <w:szCs w:val="24"/>
        </w:rPr>
        <w:t xml:space="preserve"> </w:t>
      </w:r>
      <w:r w:rsidRPr="00523D4D">
        <w:rPr>
          <w:rFonts w:ascii="Times New Roman" w:eastAsia="Times New Roman" w:hAnsi="Times New Roman" w:cs="Times New Roman"/>
          <w:b/>
          <w:bCs/>
          <w:sz w:val="24"/>
          <w:szCs w:val="24"/>
        </w:rPr>
        <w:t>2:</w:t>
      </w:r>
    </w:p>
    <w:p w14:paraId="3069EA35" w14:textId="548463D5" w:rsidR="00D66F6D" w:rsidRPr="00523D4D" w:rsidRDefault="0034723F" w:rsidP="0050241D">
      <w:pPr>
        <w:ind w:left="709"/>
        <w:rPr>
          <w:rFonts w:ascii="Times New Roman" w:hAnsi="Times New Roman" w:cs="Times New Roman"/>
        </w:rPr>
      </w:pPr>
      <w:r w:rsidRPr="00523D4D">
        <w:rPr>
          <w:rFonts w:ascii="Times New Roman" w:hAnsi="Times New Roman" w:cs="Times New Roman"/>
        </w:rPr>
        <w:br/>
      </w:r>
      <w:r w:rsidRPr="00523D4D">
        <w:rPr>
          <w:rFonts w:ascii="Times New Roman" w:eastAsia="Times New Roman" w:hAnsi="Times New Roman" w:cs="Times New Roman"/>
          <w:sz w:val="24"/>
          <w:szCs w:val="24"/>
        </w:rPr>
        <w:t>D</w:t>
      </w:r>
      <w:r w:rsidR="00D91344" w:rsidRPr="00523D4D">
        <w:rPr>
          <w:rFonts w:ascii="Times New Roman" w:eastAsia="Times New Roman" w:hAnsi="Times New Roman" w:cs="Times New Roman"/>
          <w:sz w:val="24"/>
          <w:szCs w:val="24"/>
        </w:rPr>
        <w:t xml:space="preserve">ownloaded </w:t>
      </w:r>
      <w:r w:rsidR="004F0704" w:rsidRPr="00523D4D">
        <w:rPr>
          <w:rFonts w:ascii="Times New Roman" w:eastAsia="Times New Roman" w:hAnsi="Times New Roman" w:cs="Times New Roman"/>
          <w:sz w:val="24"/>
          <w:szCs w:val="24"/>
        </w:rPr>
        <w:t xml:space="preserve">Cisco Packet Tracer </w:t>
      </w:r>
      <w:r w:rsidR="00D66F6D" w:rsidRPr="00523D4D">
        <w:rPr>
          <w:rFonts w:ascii="Times New Roman" w:eastAsia="Times New Roman" w:hAnsi="Times New Roman" w:cs="Times New Roman"/>
          <w:sz w:val="24"/>
          <w:szCs w:val="24"/>
        </w:rPr>
        <w:t xml:space="preserve">verified it was installed and working </w:t>
      </w:r>
      <w:r w:rsidRPr="00523D4D">
        <w:rPr>
          <w:rFonts w:ascii="Times New Roman" w:eastAsia="Times New Roman" w:hAnsi="Times New Roman" w:cs="Times New Roman"/>
          <w:sz w:val="24"/>
          <w:szCs w:val="24"/>
        </w:rPr>
        <w:t>correctly and</w:t>
      </w:r>
      <w:r w:rsidR="00D66F6D" w:rsidRPr="00523D4D">
        <w:rPr>
          <w:rFonts w:ascii="Times New Roman" w:eastAsia="Times New Roman" w:hAnsi="Times New Roman" w:cs="Times New Roman"/>
          <w:sz w:val="24"/>
          <w:szCs w:val="24"/>
        </w:rPr>
        <w:t xml:space="preserve"> becoming familiar with the program</w:t>
      </w:r>
      <w:r w:rsidR="009104AD" w:rsidRPr="00523D4D">
        <w:rPr>
          <w:rFonts w:ascii="Times New Roman" w:eastAsia="Times New Roman" w:hAnsi="Times New Roman" w:cs="Times New Roman"/>
          <w:sz w:val="24"/>
          <w:szCs w:val="24"/>
        </w:rPr>
        <w:t>.</w:t>
      </w:r>
    </w:p>
    <w:p w14:paraId="062C5D0E" w14:textId="5BAE46F7" w:rsidR="75C9EC43" w:rsidRPr="009B3B35" w:rsidRDefault="75C9EC43" w:rsidP="0678FDB9">
      <w:pPr>
        <w:ind w:left="709" w:hanging="709"/>
        <w:rPr>
          <w:rFonts w:ascii="Times New Roman" w:eastAsia="Times New Roman" w:hAnsi="Times New Roman" w:cs="Times New Roman"/>
          <w:b/>
          <w:bCs/>
          <w:sz w:val="24"/>
          <w:szCs w:val="24"/>
          <w:rtl/>
        </w:rPr>
      </w:pPr>
      <w:r w:rsidRPr="009B3B35">
        <w:rPr>
          <w:rFonts w:ascii="Times New Roman" w:eastAsia="Times New Roman" w:hAnsi="Times New Roman" w:cs="Times New Roman"/>
          <w:b/>
          <w:bCs/>
          <w:sz w:val="24"/>
          <w:szCs w:val="24"/>
        </w:rPr>
        <w:t>Week</w:t>
      </w:r>
      <w:r w:rsidR="009B3B35">
        <w:rPr>
          <w:rFonts w:ascii="Times New Roman" w:eastAsia="Times New Roman" w:hAnsi="Times New Roman" w:cs="Times New Roman"/>
          <w:b/>
          <w:bCs/>
          <w:sz w:val="24"/>
          <w:szCs w:val="24"/>
        </w:rPr>
        <w:t xml:space="preserve"> </w:t>
      </w:r>
      <w:r w:rsidRPr="009B3B35">
        <w:rPr>
          <w:rFonts w:ascii="Times New Roman" w:eastAsia="Times New Roman" w:hAnsi="Times New Roman" w:cs="Times New Roman"/>
          <w:b/>
          <w:bCs/>
          <w:sz w:val="24"/>
          <w:szCs w:val="24"/>
        </w:rPr>
        <w:t>3:</w:t>
      </w:r>
    </w:p>
    <w:p w14:paraId="74B2EEE9" w14:textId="369D88F4" w:rsidR="0041223A" w:rsidRPr="00523D4D" w:rsidRDefault="0041223A" w:rsidP="0018087E">
      <w:pPr>
        <w:spacing w:after="160" w:line="276" w:lineRule="auto"/>
        <w:ind w:left="70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Completed the WAN</w:t>
      </w:r>
      <w:r w:rsidR="00B944A1">
        <w:rPr>
          <w:rFonts w:ascii="Times New Roman" w:eastAsia="Times New Roman" w:hAnsi="Times New Roman" w:cs="Times New Roman"/>
          <w:sz w:val="24"/>
          <w:szCs w:val="24"/>
        </w:rPr>
        <w:t xml:space="preserve"> </w:t>
      </w:r>
      <w:r w:rsidRPr="00523D4D">
        <w:rPr>
          <w:rFonts w:ascii="Times New Roman" w:eastAsia="Times New Roman" w:hAnsi="Times New Roman" w:cs="Times New Roman"/>
          <w:sz w:val="24"/>
          <w:szCs w:val="24"/>
        </w:rPr>
        <w:t>2 (LAN</w:t>
      </w:r>
      <w:r w:rsidR="00B944A1">
        <w:rPr>
          <w:rFonts w:ascii="Times New Roman" w:eastAsia="Times New Roman" w:hAnsi="Times New Roman" w:cs="Times New Roman"/>
          <w:sz w:val="24"/>
          <w:szCs w:val="24"/>
        </w:rPr>
        <w:t xml:space="preserve"> </w:t>
      </w:r>
      <w:r w:rsidRPr="00523D4D">
        <w:rPr>
          <w:rFonts w:ascii="Times New Roman" w:eastAsia="Times New Roman" w:hAnsi="Times New Roman" w:cs="Times New Roman"/>
          <w:sz w:val="24"/>
          <w:szCs w:val="24"/>
        </w:rPr>
        <w:t>3 and LAN</w:t>
      </w:r>
      <w:r w:rsidR="00B944A1">
        <w:rPr>
          <w:rFonts w:ascii="Times New Roman" w:eastAsia="Times New Roman" w:hAnsi="Times New Roman" w:cs="Times New Roman"/>
          <w:sz w:val="24"/>
          <w:szCs w:val="24"/>
        </w:rPr>
        <w:t xml:space="preserve"> </w:t>
      </w:r>
      <w:r w:rsidRPr="00523D4D">
        <w:rPr>
          <w:rFonts w:ascii="Times New Roman" w:eastAsia="Times New Roman" w:hAnsi="Times New Roman" w:cs="Times New Roman"/>
          <w:sz w:val="24"/>
          <w:szCs w:val="24"/>
        </w:rPr>
        <w:t>4) configuration and verified network connectivity using ping tests.</w:t>
      </w:r>
    </w:p>
    <w:p w14:paraId="127385D6" w14:textId="77777777" w:rsidR="004F3F78" w:rsidRPr="00523D4D" w:rsidRDefault="004F3F78" w:rsidP="0DBB5B83">
      <w:pPr>
        <w:rPr>
          <w:rFonts w:ascii="Times New Roman" w:eastAsia="Times New Roman" w:hAnsi="Times New Roman" w:cs="Times New Roman"/>
          <w:sz w:val="24"/>
          <w:szCs w:val="24"/>
        </w:rPr>
      </w:pPr>
    </w:p>
    <w:p w14:paraId="72E1119F" w14:textId="7B51DB9E" w:rsidR="00B136AA" w:rsidRPr="00523D4D" w:rsidRDefault="2E48BE93" w:rsidP="5FA56208">
      <w:pPr>
        <w:rPr>
          <w:rFonts w:ascii="Times New Roman" w:hAnsi="Times New Roman" w:cs="Times New Roman"/>
        </w:rPr>
      </w:pPr>
      <w:r w:rsidRPr="00523D4D">
        <w:rPr>
          <w:rFonts w:ascii="Times New Roman" w:eastAsia="Times New Roman" w:hAnsi="Times New Roman" w:cs="Times New Roman"/>
          <w:b/>
          <w:bCs/>
          <w:color w:val="404040" w:themeColor="accent4" w:themeShade="80"/>
          <w:sz w:val="24"/>
          <w:szCs w:val="24"/>
        </w:rPr>
        <w:lastRenderedPageBreak/>
        <w:t>Screenshot of the Installation of Packet Tracer:</w:t>
      </w:r>
    </w:p>
    <w:p w14:paraId="0F250C72" w14:textId="1C149FF8" w:rsidR="1CFD2113" w:rsidRPr="00523D4D" w:rsidRDefault="1CFD2113" w:rsidP="5FA56208">
      <w:pPr>
        <w:rPr>
          <w:rFonts w:ascii="Times New Roman" w:hAnsi="Times New Roman" w:cs="Times New Roman"/>
        </w:rPr>
      </w:pPr>
      <w:r w:rsidRPr="00523D4D">
        <w:rPr>
          <w:rFonts w:ascii="Times New Roman" w:eastAsia="Times New Roman" w:hAnsi="Times New Roman" w:cs="Times New Roman"/>
          <w:b/>
          <w:bCs/>
          <w:color w:val="404040" w:themeColor="accent4" w:themeShade="80"/>
          <w:sz w:val="24"/>
          <w:szCs w:val="24"/>
        </w:rPr>
        <w:t>Abdullah’s</w:t>
      </w:r>
      <w:r w:rsidR="1BB6D230" w:rsidRPr="00523D4D">
        <w:rPr>
          <w:rFonts w:ascii="Times New Roman" w:eastAsia="Times New Roman" w:hAnsi="Times New Roman" w:cs="Times New Roman"/>
          <w:b/>
          <w:bCs/>
          <w:color w:val="404040" w:themeColor="accent4" w:themeShade="80"/>
          <w:sz w:val="24"/>
          <w:szCs w:val="24"/>
        </w:rPr>
        <w:t>:</w:t>
      </w:r>
    </w:p>
    <w:p w14:paraId="211F856B" w14:textId="3339A8C7" w:rsidR="5FA56208" w:rsidRPr="00523D4D" w:rsidRDefault="52B1E989" w:rsidP="5FA56208">
      <w:pPr>
        <w:rPr>
          <w:rFonts w:ascii="Times New Roman" w:eastAsia="Times New Roman" w:hAnsi="Times New Roman" w:cs="Times New Roman"/>
          <w:b/>
          <w:bCs/>
          <w:color w:val="404040" w:themeColor="accent4" w:themeShade="80"/>
          <w:sz w:val="24"/>
          <w:szCs w:val="24"/>
        </w:rPr>
      </w:pPr>
      <w:r w:rsidRPr="00523D4D">
        <w:rPr>
          <w:rFonts w:ascii="Times New Roman" w:hAnsi="Times New Roman" w:cs="Times New Roman"/>
          <w:noProof/>
        </w:rPr>
        <w:drawing>
          <wp:inline distT="0" distB="0" distL="0" distR="0" wp14:anchorId="00F57AC8" wp14:editId="0882C4F9">
            <wp:extent cx="3928879" cy="2551675"/>
            <wp:effectExtent l="0" t="0" r="0" b="0"/>
            <wp:docPr id="107488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82452" name="Picture 1074882452"/>
                    <pic:cNvPicPr/>
                  </pic:nvPicPr>
                  <pic:blipFill>
                    <a:blip r:embed="rId20">
                      <a:extLst>
                        <a:ext uri="{28A0092B-C50C-407E-A947-70E740481C1C}">
                          <a14:useLocalDpi xmlns:a14="http://schemas.microsoft.com/office/drawing/2010/main"/>
                        </a:ext>
                      </a:extLst>
                    </a:blip>
                    <a:stretch>
                      <a:fillRect/>
                    </a:stretch>
                  </pic:blipFill>
                  <pic:spPr>
                    <a:xfrm>
                      <a:off x="0" y="0"/>
                      <a:ext cx="3928879" cy="2551675"/>
                    </a:xfrm>
                    <a:prstGeom prst="rect">
                      <a:avLst/>
                    </a:prstGeom>
                  </pic:spPr>
                </pic:pic>
              </a:graphicData>
            </a:graphic>
          </wp:inline>
        </w:drawing>
      </w:r>
    </w:p>
    <w:p w14:paraId="14BB40D0" w14:textId="170C6F7B" w:rsidR="00B136AA" w:rsidRPr="00523D4D" w:rsidRDefault="2E48BE93" w:rsidP="00B136AA">
      <w:pPr>
        <w:rPr>
          <w:rFonts w:ascii="Times New Roman" w:hAnsi="Times New Roman" w:cs="Times New Roman"/>
          <w:rtl/>
        </w:rPr>
      </w:pPr>
      <w:r w:rsidRPr="00523D4D">
        <w:rPr>
          <w:rFonts w:ascii="Times New Roman" w:eastAsia="Times New Roman" w:hAnsi="Times New Roman" w:cs="Times New Roman"/>
          <w:b/>
          <w:bCs/>
          <w:color w:val="404040" w:themeColor="accent4" w:themeShade="80"/>
          <w:sz w:val="24"/>
          <w:szCs w:val="24"/>
        </w:rPr>
        <w:t>Abdulrahman’s:</w:t>
      </w:r>
    </w:p>
    <w:p w14:paraId="1EA6C01B" w14:textId="56056411" w:rsidR="0DBB5B83" w:rsidRPr="00523D4D" w:rsidRDefault="2E48BE93" w:rsidP="00F03213">
      <w:pPr>
        <w:rPr>
          <w:rFonts w:ascii="Times New Roman" w:hAnsi="Times New Roman" w:cs="Times New Roman"/>
        </w:rPr>
      </w:pPr>
      <w:r w:rsidRPr="00523D4D">
        <w:rPr>
          <w:rFonts w:ascii="Times New Roman" w:hAnsi="Times New Roman" w:cs="Times New Roman"/>
          <w:noProof/>
        </w:rPr>
        <w:drawing>
          <wp:inline distT="0" distB="0" distL="0" distR="0" wp14:anchorId="6F7A850D" wp14:editId="7458F7A5">
            <wp:extent cx="4010815" cy="2581275"/>
            <wp:effectExtent l="0" t="0" r="8890" b="0"/>
            <wp:docPr id="31282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4495" name="Picture 312824495"/>
                    <pic:cNvPicPr/>
                  </pic:nvPicPr>
                  <pic:blipFill>
                    <a:blip r:embed="rId21">
                      <a:extLst>
                        <a:ext uri="{28A0092B-C50C-407E-A947-70E740481C1C}">
                          <a14:useLocalDpi xmlns:a14="http://schemas.microsoft.com/office/drawing/2010/main"/>
                        </a:ext>
                      </a:extLst>
                    </a:blip>
                    <a:stretch>
                      <a:fillRect/>
                    </a:stretch>
                  </pic:blipFill>
                  <pic:spPr>
                    <a:xfrm>
                      <a:off x="0" y="0"/>
                      <a:ext cx="4051114" cy="2607210"/>
                    </a:xfrm>
                    <a:prstGeom prst="rect">
                      <a:avLst/>
                    </a:prstGeom>
                  </pic:spPr>
                </pic:pic>
              </a:graphicData>
            </a:graphic>
          </wp:inline>
        </w:drawing>
      </w:r>
    </w:p>
    <w:p w14:paraId="7C421BF2" w14:textId="20876EB2" w:rsidR="0080416B" w:rsidRPr="00523D4D" w:rsidRDefault="0080416B" w:rsidP="0DBB5B83">
      <w:pPr>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Ali’s:</w:t>
      </w:r>
    </w:p>
    <w:p w14:paraId="7914F731" w14:textId="68944D7C" w:rsidR="3E660446" w:rsidRPr="00523D4D" w:rsidRDefault="006E0050" w:rsidP="00F03213">
      <w:pPr>
        <w:rPr>
          <w:rFonts w:ascii="Times New Roman" w:eastAsia="Times New Roman" w:hAnsi="Times New Roman" w:cs="Times New Roman"/>
          <w:sz w:val="24"/>
          <w:szCs w:val="24"/>
        </w:rPr>
      </w:pPr>
      <w:r w:rsidRPr="00523D4D">
        <w:rPr>
          <w:rFonts w:ascii="Times New Roman" w:eastAsia="Times New Roman" w:hAnsi="Times New Roman" w:cs="Times New Roman"/>
          <w:noProof/>
          <w:sz w:val="24"/>
          <w:szCs w:val="24"/>
        </w:rPr>
        <w:lastRenderedPageBreak/>
        <w:drawing>
          <wp:inline distT="0" distB="0" distL="0" distR="0" wp14:anchorId="1C887F79" wp14:editId="1A79593B">
            <wp:extent cx="4264066" cy="2863970"/>
            <wp:effectExtent l="0" t="0" r="3175" b="6350"/>
            <wp:docPr id="1133726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6526" name="Picture 1133726526"/>
                    <pic:cNvPicPr/>
                  </pic:nvPicPr>
                  <pic:blipFill>
                    <a:blip r:embed="rId22"/>
                    <a:stretch>
                      <a:fillRect/>
                    </a:stretch>
                  </pic:blipFill>
                  <pic:spPr>
                    <a:xfrm>
                      <a:off x="0" y="0"/>
                      <a:ext cx="4297397" cy="2886357"/>
                    </a:xfrm>
                    <a:prstGeom prst="rect">
                      <a:avLst/>
                    </a:prstGeom>
                  </pic:spPr>
                </pic:pic>
              </a:graphicData>
            </a:graphic>
          </wp:inline>
        </w:drawing>
      </w:r>
    </w:p>
    <w:p w14:paraId="73088000" w14:textId="77777777" w:rsidR="00407FF1" w:rsidRPr="00523D4D" w:rsidRDefault="00407FF1" w:rsidP="00F304AA">
      <w:pPr>
        <w:rPr>
          <w:rFonts w:ascii="Times New Roman" w:eastAsia="Times New Roman" w:hAnsi="Times New Roman" w:cs="Times New Roman"/>
          <w:b/>
          <w:bCs/>
          <w:sz w:val="24"/>
          <w:szCs w:val="24"/>
        </w:rPr>
      </w:pPr>
    </w:p>
    <w:p w14:paraId="58E4049F" w14:textId="77777777" w:rsidR="00407FF1" w:rsidRPr="00523D4D" w:rsidRDefault="00407FF1" w:rsidP="00F304AA">
      <w:pPr>
        <w:rPr>
          <w:rFonts w:ascii="Times New Roman" w:eastAsia="Times New Roman" w:hAnsi="Times New Roman" w:cs="Times New Roman"/>
          <w:b/>
          <w:bCs/>
          <w:sz w:val="24"/>
          <w:szCs w:val="24"/>
        </w:rPr>
      </w:pPr>
    </w:p>
    <w:p w14:paraId="5261442D" w14:textId="77777777" w:rsidR="006C6968" w:rsidRPr="00523D4D" w:rsidRDefault="006C6968" w:rsidP="00F304AA">
      <w:pPr>
        <w:rPr>
          <w:rFonts w:ascii="Times New Roman" w:eastAsia="Times New Roman" w:hAnsi="Times New Roman" w:cs="Times New Roman"/>
          <w:b/>
          <w:bCs/>
          <w:sz w:val="24"/>
          <w:szCs w:val="24"/>
        </w:rPr>
      </w:pPr>
    </w:p>
    <w:p w14:paraId="02AD4439" w14:textId="77777777" w:rsidR="006C6968" w:rsidRPr="00523D4D" w:rsidRDefault="006C6968" w:rsidP="00F304AA">
      <w:pPr>
        <w:rPr>
          <w:rFonts w:ascii="Times New Roman" w:eastAsia="Times New Roman" w:hAnsi="Times New Roman" w:cs="Times New Roman"/>
          <w:b/>
          <w:bCs/>
          <w:sz w:val="24"/>
          <w:szCs w:val="24"/>
        </w:rPr>
      </w:pPr>
    </w:p>
    <w:p w14:paraId="3B1F886B" w14:textId="77777777" w:rsidR="006C6968" w:rsidRPr="00523D4D" w:rsidRDefault="006C6968" w:rsidP="00F304AA">
      <w:pPr>
        <w:rPr>
          <w:rFonts w:ascii="Times New Roman" w:eastAsia="Times New Roman" w:hAnsi="Times New Roman" w:cs="Times New Roman"/>
          <w:b/>
          <w:bCs/>
          <w:sz w:val="24"/>
          <w:szCs w:val="24"/>
        </w:rPr>
      </w:pPr>
    </w:p>
    <w:p w14:paraId="2BD152F9" w14:textId="77777777" w:rsidR="006C6968" w:rsidRPr="00523D4D" w:rsidRDefault="006C6968" w:rsidP="00F304AA">
      <w:pPr>
        <w:rPr>
          <w:rFonts w:ascii="Times New Roman" w:eastAsia="Times New Roman" w:hAnsi="Times New Roman" w:cs="Times New Roman"/>
          <w:b/>
          <w:bCs/>
          <w:sz w:val="24"/>
          <w:szCs w:val="24"/>
        </w:rPr>
      </w:pPr>
    </w:p>
    <w:p w14:paraId="55CCADAD" w14:textId="77777777" w:rsidR="006C6968" w:rsidRPr="00523D4D" w:rsidRDefault="006C6968" w:rsidP="00F304AA">
      <w:pPr>
        <w:rPr>
          <w:rFonts w:ascii="Times New Roman" w:eastAsia="Times New Roman" w:hAnsi="Times New Roman" w:cs="Times New Roman"/>
          <w:b/>
          <w:bCs/>
          <w:sz w:val="24"/>
          <w:szCs w:val="24"/>
        </w:rPr>
      </w:pPr>
    </w:p>
    <w:p w14:paraId="76CD92F9" w14:textId="77777777" w:rsidR="006C6968" w:rsidRPr="00523D4D" w:rsidRDefault="006C6968" w:rsidP="00F304AA">
      <w:pPr>
        <w:rPr>
          <w:rFonts w:ascii="Times New Roman" w:eastAsia="Times New Roman" w:hAnsi="Times New Roman" w:cs="Times New Roman"/>
          <w:b/>
          <w:bCs/>
          <w:sz w:val="24"/>
          <w:szCs w:val="24"/>
        </w:rPr>
      </w:pPr>
    </w:p>
    <w:p w14:paraId="2559D507" w14:textId="77777777" w:rsidR="006C6968" w:rsidRPr="00523D4D" w:rsidRDefault="006C6968" w:rsidP="00F304AA">
      <w:pPr>
        <w:rPr>
          <w:rFonts w:ascii="Times New Roman" w:eastAsia="Times New Roman" w:hAnsi="Times New Roman" w:cs="Times New Roman"/>
          <w:b/>
          <w:bCs/>
          <w:sz w:val="24"/>
          <w:szCs w:val="24"/>
        </w:rPr>
      </w:pPr>
    </w:p>
    <w:p w14:paraId="73687C5C" w14:textId="77777777" w:rsidR="006C6968" w:rsidRDefault="006C6968" w:rsidP="00F304AA">
      <w:pPr>
        <w:rPr>
          <w:rFonts w:ascii="Times New Roman" w:eastAsia="Times New Roman" w:hAnsi="Times New Roman" w:cs="Times New Roman"/>
          <w:b/>
          <w:bCs/>
          <w:sz w:val="24"/>
          <w:szCs w:val="24"/>
        </w:rPr>
      </w:pPr>
    </w:p>
    <w:p w14:paraId="68D074E3" w14:textId="77777777" w:rsidR="009B3B35" w:rsidRPr="00523D4D" w:rsidRDefault="009B3B35" w:rsidP="00F304AA">
      <w:pPr>
        <w:rPr>
          <w:rFonts w:ascii="Times New Roman" w:eastAsia="Times New Roman" w:hAnsi="Times New Roman" w:cs="Times New Roman"/>
          <w:b/>
          <w:bCs/>
          <w:sz w:val="24"/>
          <w:szCs w:val="24"/>
        </w:rPr>
      </w:pPr>
    </w:p>
    <w:p w14:paraId="5F0CC914" w14:textId="34191AA0" w:rsidR="00F43417" w:rsidRDefault="00F43417" w:rsidP="00F43417">
      <w:pPr>
        <w:rPr>
          <w:rFonts w:ascii="Times New Roman" w:eastAsia="Times New Roman" w:hAnsi="Times New Roman" w:cs="Times New Roman"/>
          <w:b/>
          <w:bCs/>
          <w:sz w:val="24"/>
          <w:szCs w:val="24"/>
        </w:rPr>
      </w:pPr>
      <w:r w:rsidRPr="00F43417">
        <w:rPr>
          <w:rFonts w:ascii="Times New Roman" w:eastAsia="Times New Roman" w:hAnsi="Times New Roman" w:cs="Times New Roman"/>
          <w:b/>
          <w:bCs/>
          <w:sz w:val="24"/>
          <w:szCs w:val="24"/>
        </w:rPr>
        <w:lastRenderedPageBreak/>
        <w:t>Reflection</w:t>
      </w:r>
      <w:r>
        <w:rPr>
          <w:rFonts w:ascii="Times New Roman" w:eastAsia="Times New Roman" w:hAnsi="Times New Roman" w:cs="Times New Roman"/>
          <w:b/>
          <w:bCs/>
          <w:sz w:val="24"/>
          <w:szCs w:val="24"/>
        </w:rPr>
        <w:t>:</w:t>
      </w:r>
    </w:p>
    <w:p w14:paraId="7B8C2FC9" w14:textId="3D8CD67A" w:rsidR="00F304AA" w:rsidRPr="00523D4D" w:rsidRDefault="008A0EC4" w:rsidP="00F304AA">
      <w:pPr>
        <w:rPr>
          <w:rFonts w:ascii="Times New Roman" w:eastAsia="Times New Roman" w:hAnsi="Times New Roman" w:cs="Times New Roman"/>
          <w:b/>
          <w:bCs/>
          <w:sz w:val="24"/>
          <w:szCs w:val="24"/>
        </w:rPr>
      </w:pPr>
      <w:r w:rsidRPr="00523D4D">
        <w:rPr>
          <w:rFonts w:ascii="Times New Roman" w:eastAsia="Times New Roman" w:hAnsi="Times New Roman" w:cs="Times New Roman"/>
          <w:b/>
          <w:bCs/>
          <w:sz w:val="24"/>
          <w:szCs w:val="24"/>
        </w:rPr>
        <w:t xml:space="preserve">AI </w:t>
      </w:r>
      <w:r w:rsidR="009D7169" w:rsidRPr="00523D4D">
        <w:rPr>
          <w:rFonts w:ascii="Times New Roman" w:eastAsia="Times New Roman" w:hAnsi="Times New Roman" w:cs="Times New Roman"/>
          <w:b/>
          <w:bCs/>
          <w:sz w:val="24"/>
          <w:szCs w:val="24"/>
        </w:rPr>
        <w:t>d</w:t>
      </w:r>
      <w:r w:rsidR="00447BB0" w:rsidRPr="00523D4D">
        <w:rPr>
          <w:rFonts w:ascii="Times New Roman" w:eastAsia="Times New Roman" w:hAnsi="Times New Roman" w:cs="Times New Roman"/>
          <w:b/>
          <w:bCs/>
          <w:sz w:val="24"/>
          <w:szCs w:val="24"/>
        </w:rPr>
        <w:t>isc</w:t>
      </w:r>
      <w:r w:rsidR="00990FF8" w:rsidRPr="00523D4D">
        <w:rPr>
          <w:rFonts w:ascii="Times New Roman" w:eastAsia="Times New Roman" w:hAnsi="Times New Roman" w:cs="Times New Roman"/>
          <w:b/>
          <w:bCs/>
          <w:sz w:val="24"/>
          <w:szCs w:val="24"/>
        </w:rPr>
        <w:t>lo</w:t>
      </w:r>
      <w:r w:rsidR="00164CEF" w:rsidRPr="00523D4D">
        <w:rPr>
          <w:rFonts w:ascii="Times New Roman" w:eastAsia="Times New Roman" w:hAnsi="Times New Roman" w:cs="Times New Roman"/>
          <w:b/>
          <w:bCs/>
          <w:sz w:val="24"/>
          <w:szCs w:val="24"/>
        </w:rPr>
        <w:t>sure:</w:t>
      </w:r>
    </w:p>
    <w:p w14:paraId="0CBBC696" w14:textId="71298020" w:rsidR="00164CEF" w:rsidRPr="00523D4D" w:rsidRDefault="000E326B" w:rsidP="009B3B35">
      <w:pPr>
        <w:ind w:left="709"/>
        <w:rPr>
          <w:rFonts w:ascii="Times New Roman" w:eastAsia="Times New Roman" w:hAnsi="Times New Roman" w:cs="Times New Roman"/>
          <w:sz w:val="24"/>
          <w:szCs w:val="24"/>
        </w:rPr>
      </w:pPr>
      <w:r w:rsidRPr="00523D4D">
        <w:rPr>
          <w:rFonts w:ascii="Times New Roman" w:eastAsia="Times New Roman" w:hAnsi="Times New Roman" w:cs="Times New Roman"/>
          <w:sz w:val="24"/>
          <w:szCs w:val="24"/>
        </w:rPr>
        <w:t>AI tools were used to brainstorm ideas, proofread the report for grammar and clarity, and help with the project review. All Packet Tracer configurations, connectivity tests, screenshots, and final decisions were completed and verified by the group members.</w:t>
      </w:r>
    </w:p>
    <w:p w14:paraId="189D6F6F" w14:textId="77777777" w:rsidR="00EF46DD" w:rsidRPr="00523D4D" w:rsidRDefault="00EF46DD" w:rsidP="00B136AA">
      <w:pPr>
        <w:rPr>
          <w:rFonts w:ascii="Times New Roman" w:eastAsia="Times New Roman" w:hAnsi="Times New Roman" w:cs="Times New Roman"/>
          <w:b/>
          <w:bCs/>
          <w:sz w:val="24"/>
          <w:szCs w:val="24"/>
        </w:rPr>
      </w:pPr>
    </w:p>
    <w:sectPr w:rsidR="00EF46DD" w:rsidRPr="00523D4D">
      <w:headerReference w:type="default" r:id="rId23"/>
      <w:footerReference w:type="even" r:id="rId24"/>
      <w:footerReference w:type="default" r:id="rId25"/>
      <w:footerReference w:type="first" r:id="rId2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8270" w14:textId="77777777" w:rsidR="007574F6" w:rsidRDefault="007574F6">
      <w:pPr>
        <w:spacing w:after="0" w:line="240" w:lineRule="auto"/>
      </w:pPr>
      <w:r>
        <w:separator/>
      </w:r>
    </w:p>
    <w:p w14:paraId="369CB3D7" w14:textId="77777777" w:rsidR="007574F6" w:rsidRDefault="007574F6"/>
    <w:p w14:paraId="34AC1EF1" w14:textId="77777777" w:rsidR="007574F6" w:rsidRDefault="007574F6"/>
  </w:endnote>
  <w:endnote w:type="continuationSeparator" w:id="0">
    <w:p w14:paraId="0BEDE423" w14:textId="77777777" w:rsidR="007574F6" w:rsidRDefault="007574F6">
      <w:pPr>
        <w:spacing w:after="0" w:line="240" w:lineRule="auto"/>
      </w:pPr>
      <w:r>
        <w:continuationSeparator/>
      </w:r>
    </w:p>
    <w:p w14:paraId="4055D88C" w14:textId="77777777" w:rsidR="007574F6" w:rsidRDefault="007574F6"/>
    <w:p w14:paraId="386157CA" w14:textId="77777777" w:rsidR="007574F6" w:rsidRDefault="007574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58243"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5824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58242"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58246"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58247"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58245"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61E90" w14:textId="77777777" w:rsidR="007574F6" w:rsidRDefault="007574F6">
      <w:pPr>
        <w:spacing w:after="0" w:line="240" w:lineRule="auto"/>
      </w:pPr>
      <w:r>
        <w:separator/>
      </w:r>
    </w:p>
    <w:p w14:paraId="523F538D" w14:textId="77777777" w:rsidR="007574F6" w:rsidRDefault="007574F6"/>
    <w:p w14:paraId="62752EDF" w14:textId="77777777" w:rsidR="007574F6" w:rsidRDefault="007574F6"/>
  </w:footnote>
  <w:footnote w:type="continuationSeparator" w:id="0">
    <w:p w14:paraId="00EAD6BE" w14:textId="77777777" w:rsidR="007574F6" w:rsidRDefault="007574F6">
      <w:pPr>
        <w:spacing w:after="0" w:line="240" w:lineRule="auto"/>
      </w:pPr>
      <w:r>
        <w:continuationSeparator/>
      </w:r>
    </w:p>
    <w:p w14:paraId="4C3CF896" w14:textId="77777777" w:rsidR="007574F6" w:rsidRDefault="007574F6"/>
    <w:p w14:paraId="5A1969DC" w14:textId="77777777" w:rsidR="007574F6" w:rsidRDefault="007574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B180F32">
            <v:line id="Straight Connector 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68.95pt,-666.45pt" to="489.05pt,-666.45pt" w14:anchorId="7169C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v:shadow on="t" opacity="24903f" offset="0,.55556mm" origin=",.5"/>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53F057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944A1">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944A1">
            <w:rPr>
              <w:noProof/>
            </w:rPr>
            <w:instrText>Important Notes</w:instrText>
          </w:r>
          <w:r w:rsidR="00982EEA">
            <w:rPr>
              <w:noProof/>
            </w:rPr>
            <w:fldChar w:fldCharType="end"/>
          </w:r>
          <w:r>
            <w:instrText xml:space="preserve"> </w:instrText>
          </w:r>
          <w:r>
            <w:fldChar w:fldCharType="separate"/>
          </w:r>
          <w:r w:rsidR="00B944A1">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2058A"/>
    <w:multiLevelType w:val="multilevel"/>
    <w:tmpl w:val="4E0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5"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8" w15:restartNumberingAfterBreak="0">
    <w:nsid w:val="5A654C96"/>
    <w:multiLevelType w:val="hybridMultilevel"/>
    <w:tmpl w:val="CE46FFDC"/>
    <w:lvl w:ilvl="0" w:tplc="47F85C10">
      <w:start w:val="1"/>
      <w:numFmt w:val="bullet"/>
      <w:lvlText w:val="-"/>
      <w:lvlJc w:val="left"/>
      <w:pPr>
        <w:ind w:left="1069" w:hanging="360"/>
      </w:pPr>
      <w:rPr>
        <w:rFonts w:ascii="Aptos" w:hAnsi="Aptos" w:hint="default"/>
      </w:rPr>
    </w:lvl>
    <w:lvl w:ilvl="1" w:tplc="537C43A0">
      <w:start w:val="1"/>
      <w:numFmt w:val="bullet"/>
      <w:lvlText w:val="o"/>
      <w:lvlJc w:val="left"/>
      <w:pPr>
        <w:ind w:left="1789" w:hanging="360"/>
      </w:pPr>
      <w:rPr>
        <w:rFonts w:ascii="Courier New" w:hAnsi="Courier New" w:hint="default"/>
      </w:rPr>
    </w:lvl>
    <w:lvl w:ilvl="2" w:tplc="DBC821EA">
      <w:start w:val="1"/>
      <w:numFmt w:val="bullet"/>
      <w:lvlText w:val=""/>
      <w:lvlJc w:val="left"/>
      <w:pPr>
        <w:ind w:left="2509" w:hanging="360"/>
      </w:pPr>
      <w:rPr>
        <w:rFonts w:ascii="Wingdings" w:hAnsi="Wingdings" w:hint="default"/>
      </w:rPr>
    </w:lvl>
    <w:lvl w:ilvl="3" w:tplc="6D560C8A">
      <w:start w:val="1"/>
      <w:numFmt w:val="bullet"/>
      <w:lvlText w:val=""/>
      <w:lvlJc w:val="left"/>
      <w:pPr>
        <w:ind w:left="3229" w:hanging="360"/>
      </w:pPr>
      <w:rPr>
        <w:rFonts w:ascii="Symbol" w:hAnsi="Symbol" w:hint="default"/>
      </w:rPr>
    </w:lvl>
    <w:lvl w:ilvl="4" w:tplc="7A4630FA">
      <w:start w:val="1"/>
      <w:numFmt w:val="bullet"/>
      <w:lvlText w:val="o"/>
      <w:lvlJc w:val="left"/>
      <w:pPr>
        <w:ind w:left="3949" w:hanging="360"/>
      </w:pPr>
      <w:rPr>
        <w:rFonts w:ascii="Courier New" w:hAnsi="Courier New" w:hint="default"/>
      </w:rPr>
    </w:lvl>
    <w:lvl w:ilvl="5" w:tplc="2D84856E">
      <w:start w:val="1"/>
      <w:numFmt w:val="bullet"/>
      <w:lvlText w:val=""/>
      <w:lvlJc w:val="left"/>
      <w:pPr>
        <w:ind w:left="4669" w:hanging="360"/>
      </w:pPr>
      <w:rPr>
        <w:rFonts w:ascii="Wingdings" w:hAnsi="Wingdings" w:hint="default"/>
      </w:rPr>
    </w:lvl>
    <w:lvl w:ilvl="6" w:tplc="673616D4">
      <w:start w:val="1"/>
      <w:numFmt w:val="bullet"/>
      <w:lvlText w:val=""/>
      <w:lvlJc w:val="left"/>
      <w:pPr>
        <w:ind w:left="5389" w:hanging="360"/>
      </w:pPr>
      <w:rPr>
        <w:rFonts w:ascii="Symbol" w:hAnsi="Symbol" w:hint="default"/>
      </w:rPr>
    </w:lvl>
    <w:lvl w:ilvl="7" w:tplc="1C8C8B14">
      <w:start w:val="1"/>
      <w:numFmt w:val="bullet"/>
      <w:lvlText w:val="o"/>
      <w:lvlJc w:val="left"/>
      <w:pPr>
        <w:ind w:left="6109" w:hanging="360"/>
      </w:pPr>
      <w:rPr>
        <w:rFonts w:ascii="Courier New" w:hAnsi="Courier New" w:hint="default"/>
      </w:rPr>
    </w:lvl>
    <w:lvl w:ilvl="8" w:tplc="2294E104">
      <w:start w:val="1"/>
      <w:numFmt w:val="bullet"/>
      <w:lvlText w:val=""/>
      <w:lvlJc w:val="left"/>
      <w:pPr>
        <w:ind w:left="6829" w:hanging="360"/>
      </w:pPr>
      <w:rPr>
        <w:rFonts w:ascii="Wingdings" w:hAnsi="Wingdings" w:hint="default"/>
      </w:rPr>
    </w:lvl>
  </w:abstractNum>
  <w:abstractNum w:abstractNumId="29" w15:restartNumberingAfterBreak="0">
    <w:nsid w:val="5A941689"/>
    <w:multiLevelType w:val="hybridMultilevel"/>
    <w:tmpl w:val="317E02E6"/>
    <w:lvl w:ilvl="0" w:tplc="28743A5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40"/>
  </w:num>
  <w:num w:numId="11" w16cid:durableId="756098790">
    <w:abstractNumId w:val="1"/>
  </w:num>
  <w:num w:numId="12" w16cid:durableId="434597706">
    <w:abstractNumId w:val="41"/>
  </w:num>
  <w:num w:numId="13" w16cid:durableId="1898585123">
    <w:abstractNumId w:val="26"/>
  </w:num>
  <w:num w:numId="14" w16cid:durableId="711923612">
    <w:abstractNumId w:val="10"/>
  </w:num>
  <w:num w:numId="15" w16cid:durableId="2014600283">
    <w:abstractNumId w:val="34"/>
  </w:num>
  <w:num w:numId="16" w16cid:durableId="184946024">
    <w:abstractNumId w:val="3"/>
  </w:num>
  <w:num w:numId="17" w16cid:durableId="379062663">
    <w:abstractNumId w:val="6"/>
  </w:num>
  <w:num w:numId="18" w16cid:durableId="456801736">
    <w:abstractNumId w:val="25"/>
  </w:num>
  <w:num w:numId="19" w16cid:durableId="1554585946">
    <w:abstractNumId w:val="37"/>
  </w:num>
  <w:num w:numId="20" w16cid:durableId="1141995062">
    <w:abstractNumId w:val="22"/>
  </w:num>
  <w:num w:numId="21" w16cid:durableId="1938050249">
    <w:abstractNumId w:val="43"/>
  </w:num>
  <w:num w:numId="22" w16cid:durableId="1792362805">
    <w:abstractNumId w:val="32"/>
  </w:num>
  <w:num w:numId="23" w16cid:durableId="2026787479">
    <w:abstractNumId w:val="33"/>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42"/>
  </w:num>
  <w:num w:numId="29" w16cid:durableId="454105692">
    <w:abstractNumId w:val="36"/>
  </w:num>
  <w:num w:numId="30" w16cid:durableId="1578319093">
    <w:abstractNumId w:val="14"/>
  </w:num>
  <w:num w:numId="31" w16cid:durableId="1557857989">
    <w:abstractNumId w:val="35"/>
  </w:num>
  <w:num w:numId="32" w16cid:durableId="1820807591">
    <w:abstractNumId w:val="23"/>
  </w:num>
  <w:num w:numId="33" w16cid:durableId="1869296896">
    <w:abstractNumId w:val="18"/>
  </w:num>
  <w:num w:numId="34" w16cid:durableId="898131526">
    <w:abstractNumId w:val="4"/>
  </w:num>
  <w:num w:numId="35" w16cid:durableId="1428381332">
    <w:abstractNumId w:val="31"/>
  </w:num>
  <w:num w:numId="36" w16cid:durableId="1560481285">
    <w:abstractNumId w:val="5"/>
  </w:num>
  <w:num w:numId="37" w16cid:durableId="1595361358">
    <w:abstractNumId w:val="38"/>
  </w:num>
  <w:num w:numId="38" w16cid:durableId="1336421898">
    <w:abstractNumId w:val="9"/>
  </w:num>
  <w:num w:numId="39" w16cid:durableId="1002318287">
    <w:abstractNumId w:val="39"/>
  </w:num>
  <w:num w:numId="40" w16cid:durableId="744491326">
    <w:abstractNumId w:val="15"/>
  </w:num>
  <w:num w:numId="41" w16cid:durableId="1053701031">
    <w:abstractNumId w:val="30"/>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4"/>
    <w:lvlOverride w:ilvl="0">
      <w:startOverride w:val="1"/>
    </w:lvlOverride>
  </w:num>
  <w:num w:numId="44" w16cid:durableId="2138065465">
    <w:abstractNumId w:val="27"/>
    <w:lvlOverride w:ilvl="0">
      <w:startOverride w:val="1"/>
    </w:lvlOverride>
  </w:num>
  <w:num w:numId="45" w16cid:durableId="252784322">
    <w:abstractNumId w:val="29"/>
  </w:num>
  <w:num w:numId="46" w16cid:durableId="4601819">
    <w:abstractNumId w:val="21"/>
  </w:num>
  <w:num w:numId="47" w16cid:durableId="891578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0C30"/>
    <w:rsid w:val="00013260"/>
    <w:rsid w:val="00014E5E"/>
    <w:rsid w:val="0001727F"/>
    <w:rsid w:val="00021E60"/>
    <w:rsid w:val="00025D9B"/>
    <w:rsid w:val="000333AA"/>
    <w:rsid w:val="00034555"/>
    <w:rsid w:val="0003589D"/>
    <w:rsid w:val="00035CF1"/>
    <w:rsid w:val="0004047E"/>
    <w:rsid w:val="0004168B"/>
    <w:rsid w:val="00044721"/>
    <w:rsid w:val="00046CA4"/>
    <w:rsid w:val="000530C6"/>
    <w:rsid w:val="00062252"/>
    <w:rsid w:val="00063E7E"/>
    <w:rsid w:val="00066E05"/>
    <w:rsid w:val="00071CD8"/>
    <w:rsid w:val="000739ED"/>
    <w:rsid w:val="0007794F"/>
    <w:rsid w:val="000814FB"/>
    <w:rsid w:val="000832B3"/>
    <w:rsid w:val="00085A9A"/>
    <w:rsid w:val="0008684B"/>
    <w:rsid w:val="00092E20"/>
    <w:rsid w:val="00097B8E"/>
    <w:rsid w:val="00097C38"/>
    <w:rsid w:val="000A34FA"/>
    <w:rsid w:val="000A61D8"/>
    <w:rsid w:val="000A72D9"/>
    <w:rsid w:val="000A7EB7"/>
    <w:rsid w:val="000B43FF"/>
    <w:rsid w:val="000B4BBC"/>
    <w:rsid w:val="000B5017"/>
    <w:rsid w:val="000C2A6C"/>
    <w:rsid w:val="000C64F6"/>
    <w:rsid w:val="000C7FDD"/>
    <w:rsid w:val="000D22A0"/>
    <w:rsid w:val="000D4C6B"/>
    <w:rsid w:val="000D510A"/>
    <w:rsid w:val="000E08D6"/>
    <w:rsid w:val="000E326B"/>
    <w:rsid w:val="000E3EF6"/>
    <w:rsid w:val="000E52A8"/>
    <w:rsid w:val="000E5854"/>
    <w:rsid w:val="000F1E1C"/>
    <w:rsid w:val="000F4CCF"/>
    <w:rsid w:val="000F5539"/>
    <w:rsid w:val="000F62B1"/>
    <w:rsid w:val="000F7FC0"/>
    <w:rsid w:val="0010014A"/>
    <w:rsid w:val="00102A18"/>
    <w:rsid w:val="00102AB6"/>
    <w:rsid w:val="001112E4"/>
    <w:rsid w:val="00130BF9"/>
    <w:rsid w:val="00131F2E"/>
    <w:rsid w:val="001363B1"/>
    <w:rsid w:val="00147428"/>
    <w:rsid w:val="001508E3"/>
    <w:rsid w:val="00152CAB"/>
    <w:rsid w:val="00153B1C"/>
    <w:rsid w:val="001563AE"/>
    <w:rsid w:val="00157691"/>
    <w:rsid w:val="00157E8D"/>
    <w:rsid w:val="0016087A"/>
    <w:rsid w:val="00164A60"/>
    <w:rsid w:val="00164CEF"/>
    <w:rsid w:val="00166160"/>
    <w:rsid w:val="001679C7"/>
    <w:rsid w:val="001708B1"/>
    <w:rsid w:val="00172ADC"/>
    <w:rsid w:val="00174389"/>
    <w:rsid w:val="001779AF"/>
    <w:rsid w:val="0018004D"/>
    <w:rsid w:val="00180829"/>
    <w:rsid w:val="0018087E"/>
    <w:rsid w:val="00185DC0"/>
    <w:rsid w:val="0019005C"/>
    <w:rsid w:val="00197ECB"/>
    <w:rsid w:val="001A6D58"/>
    <w:rsid w:val="001B1FCA"/>
    <w:rsid w:val="001B698D"/>
    <w:rsid w:val="001C3466"/>
    <w:rsid w:val="001C4DB5"/>
    <w:rsid w:val="001C53C3"/>
    <w:rsid w:val="001D26A5"/>
    <w:rsid w:val="001D2A96"/>
    <w:rsid w:val="001D5BDA"/>
    <w:rsid w:val="001E0F7C"/>
    <w:rsid w:val="001E123D"/>
    <w:rsid w:val="00205CF4"/>
    <w:rsid w:val="00206680"/>
    <w:rsid w:val="0021280D"/>
    <w:rsid w:val="002271BC"/>
    <w:rsid w:val="00233A3C"/>
    <w:rsid w:val="00242C99"/>
    <w:rsid w:val="00245D96"/>
    <w:rsid w:val="00247CF9"/>
    <w:rsid w:val="00251D1B"/>
    <w:rsid w:val="0025209A"/>
    <w:rsid w:val="00255C48"/>
    <w:rsid w:val="002615B6"/>
    <w:rsid w:val="0027206D"/>
    <w:rsid w:val="0027269F"/>
    <w:rsid w:val="00275D70"/>
    <w:rsid w:val="00280348"/>
    <w:rsid w:val="00280846"/>
    <w:rsid w:val="00280F6F"/>
    <w:rsid w:val="00284AB1"/>
    <w:rsid w:val="00294BF5"/>
    <w:rsid w:val="00294BFC"/>
    <w:rsid w:val="002956E3"/>
    <w:rsid w:val="00297274"/>
    <w:rsid w:val="00297CEE"/>
    <w:rsid w:val="002A74E9"/>
    <w:rsid w:val="002A7AF0"/>
    <w:rsid w:val="002B0382"/>
    <w:rsid w:val="002B3263"/>
    <w:rsid w:val="002B7A24"/>
    <w:rsid w:val="002C2CB7"/>
    <w:rsid w:val="002C3366"/>
    <w:rsid w:val="002C532D"/>
    <w:rsid w:val="002C71FE"/>
    <w:rsid w:val="002D593C"/>
    <w:rsid w:val="002E0173"/>
    <w:rsid w:val="002E075F"/>
    <w:rsid w:val="002E0C62"/>
    <w:rsid w:val="002E0EB8"/>
    <w:rsid w:val="002F144A"/>
    <w:rsid w:val="002F444A"/>
    <w:rsid w:val="002F7AE5"/>
    <w:rsid w:val="003001C1"/>
    <w:rsid w:val="00300EE1"/>
    <w:rsid w:val="00303AB4"/>
    <w:rsid w:val="00310965"/>
    <w:rsid w:val="003146CB"/>
    <w:rsid w:val="003252AB"/>
    <w:rsid w:val="00332991"/>
    <w:rsid w:val="00341020"/>
    <w:rsid w:val="00344969"/>
    <w:rsid w:val="003450E9"/>
    <w:rsid w:val="003453DB"/>
    <w:rsid w:val="0034723F"/>
    <w:rsid w:val="00353412"/>
    <w:rsid w:val="003562F8"/>
    <w:rsid w:val="00357802"/>
    <w:rsid w:val="00357905"/>
    <w:rsid w:val="00370B97"/>
    <w:rsid w:val="00376F1B"/>
    <w:rsid w:val="00385101"/>
    <w:rsid w:val="003875F3"/>
    <w:rsid w:val="00387A4B"/>
    <w:rsid w:val="00396D54"/>
    <w:rsid w:val="003A2778"/>
    <w:rsid w:val="003A7184"/>
    <w:rsid w:val="003B037B"/>
    <w:rsid w:val="003C3F00"/>
    <w:rsid w:val="003C4083"/>
    <w:rsid w:val="003C6111"/>
    <w:rsid w:val="003C6999"/>
    <w:rsid w:val="003D1124"/>
    <w:rsid w:val="003D28C1"/>
    <w:rsid w:val="003D328A"/>
    <w:rsid w:val="003D7E3E"/>
    <w:rsid w:val="003E111C"/>
    <w:rsid w:val="003E46D3"/>
    <w:rsid w:val="00400057"/>
    <w:rsid w:val="00402BFC"/>
    <w:rsid w:val="004067CB"/>
    <w:rsid w:val="00407FF1"/>
    <w:rsid w:val="0041223A"/>
    <w:rsid w:val="0041486E"/>
    <w:rsid w:val="00423D62"/>
    <w:rsid w:val="0042548C"/>
    <w:rsid w:val="004408EC"/>
    <w:rsid w:val="00441B70"/>
    <w:rsid w:val="00446817"/>
    <w:rsid w:val="0044797B"/>
    <w:rsid w:val="00447BB0"/>
    <w:rsid w:val="00451931"/>
    <w:rsid w:val="00451EE5"/>
    <w:rsid w:val="0045272D"/>
    <w:rsid w:val="00452E19"/>
    <w:rsid w:val="004614D1"/>
    <w:rsid w:val="00462A92"/>
    <w:rsid w:val="00474885"/>
    <w:rsid w:val="00481822"/>
    <w:rsid w:val="004840C2"/>
    <w:rsid w:val="00484131"/>
    <w:rsid w:val="00490363"/>
    <w:rsid w:val="00491C52"/>
    <w:rsid w:val="00495DE9"/>
    <w:rsid w:val="00496101"/>
    <w:rsid w:val="004A3FB4"/>
    <w:rsid w:val="004A60DB"/>
    <w:rsid w:val="004B6B2F"/>
    <w:rsid w:val="004B71FA"/>
    <w:rsid w:val="004B7324"/>
    <w:rsid w:val="004B7C36"/>
    <w:rsid w:val="004C58F7"/>
    <w:rsid w:val="004D2BCA"/>
    <w:rsid w:val="004D2E64"/>
    <w:rsid w:val="004E0ED7"/>
    <w:rsid w:val="004E4D7A"/>
    <w:rsid w:val="004E5321"/>
    <w:rsid w:val="004E5BA3"/>
    <w:rsid w:val="004F0704"/>
    <w:rsid w:val="004F2735"/>
    <w:rsid w:val="004F2A2C"/>
    <w:rsid w:val="004F3F78"/>
    <w:rsid w:val="0050241D"/>
    <w:rsid w:val="005028B2"/>
    <w:rsid w:val="005079EF"/>
    <w:rsid w:val="00507F88"/>
    <w:rsid w:val="00511A2A"/>
    <w:rsid w:val="00517329"/>
    <w:rsid w:val="00517758"/>
    <w:rsid w:val="00521606"/>
    <w:rsid w:val="00523D4D"/>
    <w:rsid w:val="0052557A"/>
    <w:rsid w:val="00525A1F"/>
    <w:rsid w:val="0053315A"/>
    <w:rsid w:val="0053498D"/>
    <w:rsid w:val="005349C2"/>
    <w:rsid w:val="00541416"/>
    <w:rsid w:val="005418CA"/>
    <w:rsid w:val="00541E2E"/>
    <w:rsid w:val="00542A84"/>
    <w:rsid w:val="0054425C"/>
    <w:rsid w:val="005470DD"/>
    <w:rsid w:val="00555F9B"/>
    <w:rsid w:val="00557576"/>
    <w:rsid w:val="005606C6"/>
    <w:rsid w:val="00561E7D"/>
    <w:rsid w:val="00562F6A"/>
    <w:rsid w:val="00565420"/>
    <w:rsid w:val="005656F6"/>
    <w:rsid w:val="0058043C"/>
    <w:rsid w:val="00580BB0"/>
    <w:rsid w:val="00582D80"/>
    <w:rsid w:val="0058502E"/>
    <w:rsid w:val="0058689F"/>
    <w:rsid w:val="005A23C7"/>
    <w:rsid w:val="005A2ACB"/>
    <w:rsid w:val="005A39F4"/>
    <w:rsid w:val="005A5605"/>
    <w:rsid w:val="005B301B"/>
    <w:rsid w:val="005B4E1F"/>
    <w:rsid w:val="005B5938"/>
    <w:rsid w:val="005B7344"/>
    <w:rsid w:val="005C279D"/>
    <w:rsid w:val="005C3A69"/>
    <w:rsid w:val="005C534D"/>
    <w:rsid w:val="005C6439"/>
    <w:rsid w:val="005D042C"/>
    <w:rsid w:val="005D61C9"/>
    <w:rsid w:val="005D79C5"/>
    <w:rsid w:val="005D7BBC"/>
    <w:rsid w:val="005E5F88"/>
    <w:rsid w:val="005F01AF"/>
    <w:rsid w:val="005F2FE9"/>
    <w:rsid w:val="005F341E"/>
    <w:rsid w:val="005F71CF"/>
    <w:rsid w:val="00602FA4"/>
    <w:rsid w:val="00615886"/>
    <w:rsid w:val="006301F4"/>
    <w:rsid w:val="00637750"/>
    <w:rsid w:val="00642C31"/>
    <w:rsid w:val="00643997"/>
    <w:rsid w:val="00646335"/>
    <w:rsid w:val="006508A7"/>
    <w:rsid w:val="006538CF"/>
    <w:rsid w:val="00660D91"/>
    <w:rsid w:val="00662A87"/>
    <w:rsid w:val="00666DF5"/>
    <w:rsid w:val="0067234B"/>
    <w:rsid w:val="00675688"/>
    <w:rsid w:val="006804A7"/>
    <w:rsid w:val="006811BB"/>
    <w:rsid w:val="0068392B"/>
    <w:rsid w:val="006935A0"/>
    <w:rsid w:val="00693E84"/>
    <w:rsid w:val="00695677"/>
    <w:rsid w:val="0069735B"/>
    <w:rsid w:val="006A4A13"/>
    <w:rsid w:val="006B12B9"/>
    <w:rsid w:val="006B24CE"/>
    <w:rsid w:val="006B390A"/>
    <w:rsid w:val="006B63F2"/>
    <w:rsid w:val="006C4E96"/>
    <w:rsid w:val="006C507D"/>
    <w:rsid w:val="006C6968"/>
    <w:rsid w:val="006C6CB5"/>
    <w:rsid w:val="006D29B5"/>
    <w:rsid w:val="006D4BB0"/>
    <w:rsid w:val="006D608E"/>
    <w:rsid w:val="006D68A4"/>
    <w:rsid w:val="006D703F"/>
    <w:rsid w:val="006E0050"/>
    <w:rsid w:val="006E640C"/>
    <w:rsid w:val="006F14CE"/>
    <w:rsid w:val="006F218D"/>
    <w:rsid w:val="006F275E"/>
    <w:rsid w:val="00702F48"/>
    <w:rsid w:val="00706FD7"/>
    <w:rsid w:val="007106C3"/>
    <w:rsid w:val="00710FA7"/>
    <w:rsid w:val="00712F53"/>
    <w:rsid w:val="007220B5"/>
    <w:rsid w:val="007262C8"/>
    <w:rsid w:val="0073457F"/>
    <w:rsid w:val="00736D33"/>
    <w:rsid w:val="00740B5F"/>
    <w:rsid w:val="00744ECC"/>
    <w:rsid w:val="00750488"/>
    <w:rsid w:val="00750B31"/>
    <w:rsid w:val="0075593C"/>
    <w:rsid w:val="007574F6"/>
    <w:rsid w:val="00761A53"/>
    <w:rsid w:val="00763EF6"/>
    <w:rsid w:val="00765764"/>
    <w:rsid w:val="00766492"/>
    <w:rsid w:val="0076662F"/>
    <w:rsid w:val="007675B7"/>
    <w:rsid w:val="0077027A"/>
    <w:rsid w:val="0077086B"/>
    <w:rsid w:val="00780676"/>
    <w:rsid w:val="00784758"/>
    <w:rsid w:val="00793D5C"/>
    <w:rsid w:val="00794B79"/>
    <w:rsid w:val="007950E4"/>
    <w:rsid w:val="00795E35"/>
    <w:rsid w:val="00796E2F"/>
    <w:rsid w:val="007A085D"/>
    <w:rsid w:val="007A30EB"/>
    <w:rsid w:val="007B0981"/>
    <w:rsid w:val="007C392C"/>
    <w:rsid w:val="007C5352"/>
    <w:rsid w:val="007C539D"/>
    <w:rsid w:val="007D1467"/>
    <w:rsid w:val="007D17E0"/>
    <w:rsid w:val="007D2568"/>
    <w:rsid w:val="007D4D3C"/>
    <w:rsid w:val="007E05D0"/>
    <w:rsid w:val="007E0D01"/>
    <w:rsid w:val="007E2442"/>
    <w:rsid w:val="007E33D4"/>
    <w:rsid w:val="007E4070"/>
    <w:rsid w:val="007E47F3"/>
    <w:rsid w:val="007E60AD"/>
    <w:rsid w:val="007F07E4"/>
    <w:rsid w:val="007F08B6"/>
    <w:rsid w:val="007F3BEF"/>
    <w:rsid w:val="007F7DC6"/>
    <w:rsid w:val="008012C9"/>
    <w:rsid w:val="00801FD7"/>
    <w:rsid w:val="008036D5"/>
    <w:rsid w:val="0080416B"/>
    <w:rsid w:val="00822BAC"/>
    <w:rsid w:val="008252EE"/>
    <w:rsid w:val="00825CDF"/>
    <w:rsid w:val="00826BB7"/>
    <w:rsid w:val="00827F1D"/>
    <w:rsid w:val="008338E1"/>
    <w:rsid w:val="00840F05"/>
    <w:rsid w:val="00843397"/>
    <w:rsid w:val="00843C78"/>
    <w:rsid w:val="00850687"/>
    <w:rsid w:val="00851D55"/>
    <w:rsid w:val="00852E3C"/>
    <w:rsid w:val="00855306"/>
    <w:rsid w:val="00855661"/>
    <w:rsid w:val="00870538"/>
    <w:rsid w:val="00871898"/>
    <w:rsid w:val="00871BBE"/>
    <w:rsid w:val="00885FA2"/>
    <w:rsid w:val="008867E8"/>
    <w:rsid w:val="00886CC4"/>
    <w:rsid w:val="00886E4B"/>
    <w:rsid w:val="008924DE"/>
    <w:rsid w:val="008A0EC4"/>
    <w:rsid w:val="008B14B9"/>
    <w:rsid w:val="008C08FF"/>
    <w:rsid w:val="008C68D5"/>
    <w:rsid w:val="008D6493"/>
    <w:rsid w:val="008D72B4"/>
    <w:rsid w:val="008E0818"/>
    <w:rsid w:val="008E61E2"/>
    <w:rsid w:val="008F1834"/>
    <w:rsid w:val="008F1A5F"/>
    <w:rsid w:val="008F1BD3"/>
    <w:rsid w:val="008F281E"/>
    <w:rsid w:val="008F4F46"/>
    <w:rsid w:val="009077D3"/>
    <w:rsid w:val="009104AD"/>
    <w:rsid w:val="00910EE0"/>
    <w:rsid w:val="00914C48"/>
    <w:rsid w:val="00924BC2"/>
    <w:rsid w:val="00926889"/>
    <w:rsid w:val="00927C36"/>
    <w:rsid w:val="00937595"/>
    <w:rsid w:val="00937F04"/>
    <w:rsid w:val="00954D3D"/>
    <w:rsid w:val="009565C2"/>
    <w:rsid w:val="00956694"/>
    <w:rsid w:val="00960029"/>
    <w:rsid w:val="00965CE9"/>
    <w:rsid w:val="00966585"/>
    <w:rsid w:val="00966A5F"/>
    <w:rsid w:val="009709DF"/>
    <w:rsid w:val="00972C34"/>
    <w:rsid w:val="00975C59"/>
    <w:rsid w:val="00977287"/>
    <w:rsid w:val="00982EEA"/>
    <w:rsid w:val="00986DF7"/>
    <w:rsid w:val="00986F59"/>
    <w:rsid w:val="00990FF8"/>
    <w:rsid w:val="00993343"/>
    <w:rsid w:val="00996006"/>
    <w:rsid w:val="009A1510"/>
    <w:rsid w:val="009A23E1"/>
    <w:rsid w:val="009B0716"/>
    <w:rsid w:val="009B0D2B"/>
    <w:rsid w:val="009B230B"/>
    <w:rsid w:val="009B3B35"/>
    <w:rsid w:val="009B44B7"/>
    <w:rsid w:val="009C16C9"/>
    <w:rsid w:val="009C1936"/>
    <w:rsid w:val="009D0178"/>
    <w:rsid w:val="009D7169"/>
    <w:rsid w:val="009D733B"/>
    <w:rsid w:val="009D73FC"/>
    <w:rsid w:val="009D7C22"/>
    <w:rsid w:val="009D7CF0"/>
    <w:rsid w:val="009E5D6C"/>
    <w:rsid w:val="009F0B17"/>
    <w:rsid w:val="009F3CA4"/>
    <w:rsid w:val="009F49E8"/>
    <w:rsid w:val="009F5F3A"/>
    <w:rsid w:val="00A003C6"/>
    <w:rsid w:val="00A02E4B"/>
    <w:rsid w:val="00A05AE7"/>
    <w:rsid w:val="00A07715"/>
    <w:rsid w:val="00A11076"/>
    <w:rsid w:val="00A12A64"/>
    <w:rsid w:val="00A138E3"/>
    <w:rsid w:val="00A20306"/>
    <w:rsid w:val="00A21911"/>
    <w:rsid w:val="00A24678"/>
    <w:rsid w:val="00A36B83"/>
    <w:rsid w:val="00A40B7C"/>
    <w:rsid w:val="00A424A0"/>
    <w:rsid w:val="00A4299E"/>
    <w:rsid w:val="00A443EF"/>
    <w:rsid w:val="00A44DA7"/>
    <w:rsid w:val="00A45F17"/>
    <w:rsid w:val="00A53A63"/>
    <w:rsid w:val="00A53C13"/>
    <w:rsid w:val="00A73775"/>
    <w:rsid w:val="00A738B6"/>
    <w:rsid w:val="00A779D4"/>
    <w:rsid w:val="00A81402"/>
    <w:rsid w:val="00A83BED"/>
    <w:rsid w:val="00A86321"/>
    <w:rsid w:val="00A9391D"/>
    <w:rsid w:val="00A944B0"/>
    <w:rsid w:val="00AA03C6"/>
    <w:rsid w:val="00AA24F7"/>
    <w:rsid w:val="00AA58A3"/>
    <w:rsid w:val="00AB1146"/>
    <w:rsid w:val="00AB18E2"/>
    <w:rsid w:val="00AB5578"/>
    <w:rsid w:val="00AB62E0"/>
    <w:rsid w:val="00AC07C9"/>
    <w:rsid w:val="00AC344D"/>
    <w:rsid w:val="00AC4254"/>
    <w:rsid w:val="00AC68A8"/>
    <w:rsid w:val="00AD1D11"/>
    <w:rsid w:val="00AD41C2"/>
    <w:rsid w:val="00AE7E55"/>
    <w:rsid w:val="00AF2264"/>
    <w:rsid w:val="00AF228A"/>
    <w:rsid w:val="00AF5158"/>
    <w:rsid w:val="00B01A63"/>
    <w:rsid w:val="00B0260E"/>
    <w:rsid w:val="00B035AF"/>
    <w:rsid w:val="00B05DDD"/>
    <w:rsid w:val="00B1145E"/>
    <w:rsid w:val="00B136AA"/>
    <w:rsid w:val="00B1426C"/>
    <w:rsid w:val="00B1744C"/>
    <w:rsid w:val="00B2399C"/>
    <w:rsid w:val="00B23F54"/>
    <w:rsid w:val="00B262C8"/>
    <w:rsid w:val="00B26711"/>
    <w:rsid w:val="00B31B0D"/>
    <w:rsid w:val="00B31E87"/>
    <w:rsid w:val="00B35152"/>
    <w:rsid w:val="00B374B8"/>
    <w:rsid w:val="00B4047A"/>
    <w:rsid w:val="00B405FE"/>
    <w:rsid w:val="00B44143"/>
    <w:rsid w:val="00B45952"/>
    <w:rsid w:val="00B4784E"/>
    <w:rsid w:val="00B50757"/>
    <w:rsid w:val="00B514EE"/>
    <w:rsid w:val="00B53DD4"/>
    <w:rsid w:val="00B575BA"/>
    <w:rsid w:val="00B67B1D"/>
    <w:rsid w:val="00B707F1"/>
    <w:rsid w:val="00B80A38"/>
    <w:rsid w:val="00B82862"/>
    <w:rsid w:val="00B87B81"/>
    <w:rsid w:val="00B916D5"/>
    <w:rsid w:val="00B91E9E"/>
    <w:rsid w:val="00B92CC5"/>
    <w:rsid w:val="00B944A1"/>
    <w:rsid w:val="00BA0068"/>
    <w:rsid w:val="00BA5229"/>
    <w:rsid w:val="00BA5883"/>
    <w:rsid w:val="00BB3220"/>
    <w:rsid w:val="00BB5436"/>
    <w:rsid w:val="00BC2CEE"/>
    <w:rsid w:val="00BC30F2"/>
    <w:rsid w:val="00BC36FA"/>
    <w:rsid w:val="00BC51D0"/>
    <w:rsid w:val="00BD222C"/>
    <w:rsid w:val="00BD585A"/>
    <w:rsid w:val="00BE3CEF"/>
    <w:rsid w:val="00BE498F"/>
    <w:rsid w:val="00BF0F5E"/>
    <w:rsid w:val="00BF5122"/>
    <w:rsid w:val="00C00EF6"/>
    <w:rsid w:val="00C02304"/>
    <w:rsid w:val="00C041DF"/>
    <w:rsid w:val="00C06701"/>
    <w:rsid w:val="00C14D18"/>
    <w:rsid w:val="00C21A26"/>
    <w:rsid w:val="00C22295"/>
    <w:rsid w:val="00C27B90"/>
    <w:rsid w:val="00C33629"/>
    <w:rsid w:val="00C34D4B"/>
    <w:rsid w:val="00C40933"/>
    <w:rsid w:val="00C4560C"/>
    <w:rsid w:val="00C53486"/>
    <w:rsid w:val="00C55FE6"/>
    <w:rsid w:val="00C5623A"/>
    <w:rsid w:val="00C574A4"/>
    <w:rsid w:val="00C64A59"/>
    <w:rsid w:val="00C665F7"/>
    <w:rsid w:val="00C67671"/>
    <w:rsid w:val="00C70E9A"/>
    <w:rsid w:val="00C74B82"/>
    <w:rsid w:val="00C74DC2"/>
    <w:rsid w:val="00C81BEC"/>
    <w:rsid w:val="00C82CB3"/>
    <w:rsid w:val="00C913DB"/>
    <w:rsid w:val="00CA3725"/>
    <w:rsid w:val="00CA66F0"/>
    <w:rsid w:val="00CA7C56"/>
    <w:rsid w:val="00CB3E82"/>
    <w:rsid w:val="00CB6BBD"/>
    <w:rsid w:val="00CC0303"/>
    <w:rsid w:val="00CC063B"/>
    <w:rsid w:val="00CC263C"/>
    <w:rsid w:val="00CC5E5B"/>
    <w:rsid w:val="00CD2FA7"/>
    <w:rsid w:val="00CD4929"/>
    <w:rsid w:val="00CD4B3E"/>
    <w:rsid w:val="00CD7D57"/>
    <w:rsid w:val="00CE532E"/>
    <w:rsid w:val="00CF487E"/>
    <w:rsid w:val="00CF6BFF"/>
    <w:rsid w:val="00D01F49"/>
    <w:rsid w:val="00D05912"/>
    <w:rsid w:val="00D12DEB"/>
    <w:rsid w:val="00D151EE"/>
    <w:rsid w:val="00D20AC1"/>
    <w:rsid w:val="00D21619"/>
    <w:rsid w:val="00D21851"/>
    <w:rsid w:val="00D24BEE"/>
    <w:rsid w:val="00D261B6"/>
    <w:rsid w:val="00D27897"/>
    <w:rsid w:val="00D30736"/>
    <w:rsid w:val="00D41378"/>
    <w:rsid w:val="00D42EFF"/>
    <w:rsid w:val="00D50EC2"/>
    <w:rsid w:val="00D568E3"/>
    <w:rsid w:val="00D60163"/>
    <w:rsid w:val="00D639BF"/>
    <w:rsid w:val="00D63B43"/>
    <w:rsid w:val="00D64F28"/>
    <w:rsid w:val="00D66F6D"/>
    <w:rsid w:val="00D707B8"/>
    <w:rsid w:val="00D751D4"/>
    <w:rsid w:val="00D75A50"/>
    <w:rsid w:val="00D8041E"/>
    <w:rsid w:val="00D8368D"/>
    <w:rsid w:val="00D85DC9"/>
    <w:rsid w:val="00D86273"/>
    <w:rsid w:val="00D86B79"/>
    <w:rsid w:val="00D870D7"/>
    <w:rsid w:val="00D8723B"/>
    <w:rsid w:val="00D87FAB"/>
    <w:rsid w:val="00D91344"/>
    <w:rsid w:val="00D91BA3"/>
    <w:rsid w:val="00D9328B"/>
    <w:rsid w:val="00D97BD8"/>
    <w:rsid w:val="00DA436B"/>
    <w:rsid w:val="00DA49AB"/>
    <w:rsid w:val="00DA506E"/>
    <w:rsid w:val="00DA5507"/>
    <w:rsid w:val="00DB193E"/>
    <w:rsid w:val="00DB7AF9"/>
    <w:rsid w:val="00DC56FC"/>
    <w:rsid w:val="00DD07AD"/>
    <w:rsid w:val="00DD12F8"/>
    <w:rsid w:val="00DD44A1"/>
    <w:rsid w:val="00DE230E"/>
    <w:rsid w:val="00DE24A1"/>
    <w:rsid w:val="00DF6CD7"/>
    <w:rsid w:val="00DF7A2A"/>
    <w:rsid w:val="00E0235E"/>
    <w:rsid w:val="00E02997"/>
    <w:rsid w:val="00E03ED4"/>
    <w:rsid w:val="00E1573E"/>
    <w:rsid w:val="00E15976"/>
    <w:rsid w:val="00E21FCC"/>
    <w:rsid w:val="00E3077C"/>
    <w:rsid w:val="00E3397D"/>
    <w:rsid w:val="00E3421E"/>
    <w:rsid w:val="00E51CCE"/>
    <w:rsid w:val="00E51ECD"/>
    <w:rsid w:val="00E56E61"/>
    <w:rsid w:val="00E63683"/>
    <w:rsid w:val="00E710AB"/>
    <w:rsid w:val="00E77555"/>
    <w:rsid w:val="00E8497B"/>
    <w:rsid w:val="00E92B8C"/>
    <w:rsid w:val="00EA4998"/>
    <w:rsid w:val="00EA6C02"/>
    <w:rsid w:val="00EB1BF3"/>
    <w:rsid w:val="00EB1D6F"/>
    <w:rsid w:val="00EB3A03"/>
    <w:rsid w:val="00EB7C61"/>
    <w:rsid w:val="00EC2871"/>
    <w:rsid w:val="00EC290F"/>
    <w:rsid w:val="00EC42F6"/>
    <w:rsid w:val="00EC51F5"/>
    <w:rsid w:val="00EC5649"/>
    <w:rsid w:val="00EC6310"/>
    <w:rsid w:val="00ED25CF"/>
    <w:rsid w:val="00ED5F8E"/>
    <w:rsid w:val="00EF0528"/>
    <w:rsid w:val="00EF08E2"/>
    <w:rsid w:val="00EF444F"/>
    <w:rsid w:val="00EF46DD"/>
    <w:rsid w:val="00EF61CA"/>
    <w:rsid w:val="00EF6290"/>
    <w:rsid w:val="00EF74E5"/>
    <w:rsid w:val="00F0042F"/>
    <w:rsid w:val="00F0191B"/>
    <w:rsid w:val="00F03213"/>
    <w:rsid w:val="00F03F61"/>
    <w:rsid w:val="00F05724"/>
    <w:rsid w:val="00F05EF5"/>
    <w:rsid w:val="00F06DA0"/>
    <w:rsid w:val="00F100DB"/>
    <w:rsid w:val="00F10293"/>
    <w:rsid w:val="00F12AC6"/>
    <w:rsid w:val="00F14781"/>
    <w:rsid w:val="00F14B36"/>
    <w:rsid w:val="00F14BDC"/>
    <w:rsid w:val="00F304AA"/>
    <w:rsid w:val="00F31463"/>
    <w:rsid w:val="00F332FD"/>
    <w:rsid w:val="00F34564"/>
    <w:rsid w:val="00F3592C"/>
    <w:rsid w:val="00F371FE"/>
    <w:rsid w:val="00F41F9A"/>
    <w:rsid w:val="00F43417"/>
    <w:rsid w:val="00F53AFA"/>
    <w:rsid w:val="00F54C1C"/>
    <w:rsid w:val="00F55B47"/>
    <w:rsid w:val="00F610DB"/>
    <w:rsid w:val="00F63908"/>
    <w:rsid w:val="00F64C21"/>
    <w:rsid w:val="00F66490"/>
    <w:rsid w:val="00F7151F"/>
    <w:rsid w:val="00F7268F"/>
    <w:rsid w:val="00F74DAB"/>
    <w:rsid w:val="00F74F01"/>
    <w:rsid w:val="00F822F8"/>
    <w:rsid w:val="00F84D59"/>
    <w:rsid w:val="00F948C9"/>
    <w:rsid w:val="00F97113"/>
    <w:rsid w:val="00FA21DE"/>
    <w:rsid w:val="00FB0D56"/>
    <w:rsid w:val="00FB3FB6"/>
    <w:rsid w:val="00FC41D8"/>
    <w:rsid w:val="00FC4814"/>
    <w:rsid w:val="00FC59AC"/>
    <w:rsid w:val="00FC7D2E"/>
    <w:rsid w:val="00FD1D30"/>
    <w:rsid w:val="00FD28DA"/>
    <w:rsid w:val="00FE1D51"/>
    <w:rsid w:val="00FF1172"/>
    <w:rsid w:val="00FF1242"/>
    <w:rsid w:val="00FF1726"/>
    <w:rsid w:val="00FF290C"/>
    <w:rsid w:val="00FF34C8"/>
    <w:rsid w:val="00FF58BD"/>
    <w:rsid w:val="00FF6145"/>
    <w:rsid w:val="016FC002"/>
    <w:rsid w:val="018482B2"/>
    <w:rsid w:val="0678FDB9"/>
    <w:rsid w:val="09B33B9B"/>
    <w:rsid w:val="0A12F985"/>
    <w:rsid w:val="0DBB5B83"/>
    <w:rsid w:val="0E7C52E3"/>
    <w:rsid w:val="107F0287"/>
    <w:rsid w:val="17F65391"/>
    <w:rsid w:val="186C14E3"/>
    <w:rsid w:val="1BB6D230"/>
    <w:rsid w:val="1CCC74A5"/>
    <w:rsid w:val="1CFD2113"/>
    <w:rsid w:val="1FA4D090"/>
    <w:rsid w:val="210F9D34"/>
    <w:rsid w:val="215B49F8"/>
    <w:rsid w:val="21C3D32F"/>
    <w:rsid w:val="23D1EE8C"/>
    <w:rsid w:val="28E3EE2A"/>
    <w:rsid w:val="2AAE5A29"/>
    <w:rsid w:val="2E48BE93"/>
    <w:rsid w:val="30C3AC9A"/>
    <w:rsid w:val="33532E4C"/>
    <w:rsid w:val="3E0B2AE0"/>
    <w:rsid w:val="3E660446"/>
    <w:rsid w:val="42BC0D38"/>
    <w:rsid w:val="45AB2E65"/>
    <w:rsid w:val="462B63BA"/>
    <w:rsid w:val="47C4E7D1"/>
    <w:rsid w:val="496D24F2"/>
    <w:rsid w:val="4B216897"/>
    <w:rsid w:val="4FB52DD6"/>
    <w:rsid w:val="51CA4F45"/>
    <w:rsid w:val="52B1E989"/>
    <w:rsid w:val="5398EA17"/>
    <w:rsid w:val="54570E32"/>
    <w:rsid w:val="5607E205"/>
    <w:rsid w:val="566CE39F"/>
    <w:rsid w:val="5FA56208"/>
    <w:rsid w:val="5FD1C76A"/>
    <w:rsid w:val="61BD9C5E"/>
    <w:rsid w:val="6289526E"/>
    <w:rsid w:val="64229C00"/>
    <w:rsid w:val="6606648C"/>
    <w:rsid w:val="6BC5193A"/>
    <w:rsid w:val="75C9EC43"/>
    <w:rsid w:val="76E9820B"/>
    <w:rsid w:val="7DA5F68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8AF3EAE2-95C4-42CB-834B-30E89605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AF2264"/>
    <w:rPr>
      <w:color w:val="919191" w:themeColor="followedHyperlink"/>
      <w:u w:val="single"/>
    </w:rPr>
  </w:style>
  <w:style w:type="paragraph" w:customStyle="1" w:styleId="p1">
    <w:name w:val="p1"/>
    <w:basedOn w:val="Normal"/>
    <w:rsid w:val="00F55B47"/>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github.com/D7codeSA/CS360-Network-Project"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seuedu-my.sharepoint.com/:w:/g/personal/s240005185_seu_edu_sa/IQCJwedZR6j4S7lzpSOtYFPLAeEFW8_6HECuKMJx4P1vtEc?e=ooYVB8"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github.com/D7codeSA/CS360-Network-Project/tree/main/packet-trace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52CAB"/>
    <w:rsid w:val="001563AE"/>
    <w:rsid w:val="001A632E"/>
    <w:rsid w:val="001C3013"/>
    <w:rsid w:val="00200AE2"/>
    <w:rsid w:val="00324ACF"/>
    <w:rsid w:val="00351A43"/>
    <w:rsid w:val="00354BA8"/>
    <w:rsid w:val="00396450"/>
    <w:rsid w:val="00464758"/>
    <w:rsid w:val="004A7EE6"/>
    <w:rsid w:val="004E4D7A"/>
    <w:rsid w:val="004F2858"/>
    <w:rsid w:val="005443A0"/>
    <w:rsid w:val="005E024E"/>
    <w:rsid w:val="00624C5D"/>
    <w:rsid w:val="006400C0"/>
    <w:rsid w:val="00660EF5"/>
    <w:rsid w:val="00695677"/>
    <w:rsid w:val="006C2E1F"/>
    <w:rsid w:val="0075317F"/>
    <w:rsid w:val="00814B81"/>
    <w:rsid w:val="008456E9"/>
    <w:rsid w:val="008809E7"/>
    <w:rsid w:val="008A4AE7"/>
    <w:rsid w:val="008C68D5"/>
    <w:rsid w:val="00902777"/>
    <w:rsid w:val="0096178B"/>
    <w:rsid w:val="00965CE9"/>
    <w:rsid w:val="00977680"/>
    <w:rsid w:val="00977B64"/>
    <w:rsid w:val="009A23E1"/>
    <w:rsid w:val="009E1A79"/>
    <w:rsid w:val="00A138E3"/>
    <w:rsid w:val="00A53609"/>
    <w:rsid w:val="00A84AB3"/>
    <w:rsid w:val="00AB302F"/>
    <w:rsid w:val="00AC3A9C"/>
    <w:rsid w:val="00AF432A"/>
    <w:rsid w:val="00AF4D58"/>
    <w:rsid w:val="00B4602D"/>
    <w:rsid w:val="00B754B8"/>
    <w:rsid w:val="00B85F20"/>
    <w:rsid w:val="00C32695"/>
    <w:rsid w:val="00C346F5"/>
    <w:rsid w:val="00C34D4B"/>
    <w:rsid w:val="00C40158"/>
    <w:rsid w:val="00C77297"/>
    <w:rsid w:val="00CC6F9F"/>
    <w:rsid w:val="00D02BF5"/>
    <w:rsid w:val="00D248BA"/>
    <w:rsid w:val="00D56FB7"/>
    <w:rsid w:val="00D63B43"/>
    <w:rsid w:val="00D87FAB"/>
    <w:rsid w:val="00E02997"/>
    <w:rsid w:val="00E25579"/>
    <w:rsid w:val="00E552F8"/>
    <w:rsid w:val="00E97C42"/>
    <w:rsid w:val="00EA7B1C"/>
    <w:rsid w:val="00F05EF5"/>
    <w:rsid w:val="00F33075"/>
    <w:rsid w:val="00F4300D"/>
    <w:rsid w:val="00FC793C"/>
    <w:rsid w:val="00FD28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362393FA24254E8864C45F642CF1A4" ma:contentTypeVersion="6" ma:contentTypeDescription="Create a new document." ma:contentTypeScope="" ma:versionID="dff171026ea0babdf9c3b781ea786d76">
  <xsd:schema xmlns:xsd="http://www.w3.org/2001/XMLSchema" xmlns:xs="http://www.w3.org/2001/XMLSchema" xmlns:p="http://schemas.microsoft.com/office/2006/metadata/properties" xmlns:ns3="02f21fec-1f7c-49a4-8ca0-d6d7b2d9632d" targetNamespace="http://schemas.microsoft.com/office/2006/metadata/properties" ma:root="true" ma:fieldsID="580ad8c764f76df274bfe46a6e3e1e20" ns3:_="">
    <xsd:import namespace="02f21fec-1f7c-49a4-8ca0-d6d7b2d963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21fec-1f7c-49a4-8ca0-d6d7b2d963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activity xmlns="02f21fec-1f7c-49a4-8ca0-d6d7b2d9632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2A086B-E2FF-4052-ABA8-3635573511F9}">
  <ds:schemaRefs>
    <ds:schemaRef ds:uri="http://schemas.microsoft.com/sharepoint/v3/contenttype/forms"/>
  </ds:schemaRefs>
</ds:datastoreItem>
</file>

<file path=customXml/itemProps3.xml><?xml version="1.0" encoding="utf-8"?>
<ds:datastoreItem xmlns:ds="http://schemas.openxmlformats.org/officeDocument/2006/customXml" ds:itemID="{022A005C-48B9-420A-B630-9DAF513D9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21fec-1f7c-49a4-8ca0-d6d7b2d96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5.xml><?xml version="1.0" encoding="utf-8"?>
<ds:datastoreItem xmlns:ds="http://schemas.openxmlformats.org/officeDocument/2006/customXml" ds:itemID="{8038BF10-C279-480B-BCED-50D122E11E89}">
  <ds:schemaRefs>
    <ds:schemaRef ds:uri="http://schemas.microsoft.com/office/2006/metadata/properties"/>
    <ds:schemaRef ds:uri="http://schemas.microsoft.com/office/infopath/2007/PartnerControls"/>
    <ds:schemaRef ds:uri="02f21fec-1f7c-49a4-8ca0-d6d7b2d9632d"/>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17</TotalTime>
  <Pages>15</Pages>
  <Words>1963</Words>
  <Characters>11191</Characters>
  <Application>Microsoft Office Word</Application>
  <DocSecurity>0</DocSecurity>
  <Lines>93</Lines>
  <Paragraphs>26</Paragraphs>
  <ScaleCrop>false</ScaleCrop>
  <Company>Student Details:                                            CRN: 50243</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ABDULRAHMAN OMRAN ABDULRAHMAN. BINOMRAN</cp:lastModifiedBy>
  <cp:revision>156</cp:revision>
  <cp:lastPrinted>2022-02-18T12:04:00Z</cp:lastPrinted>
  <dcterms:created xsi:type="dcterms:W3CDTF">2026-07-23T09:30:00Z</dcterms:created>
  <dcterms:modified xsi:type="dcterms:W3CDTF">2026-07-25T16:57:00Z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y fmtid="{D5CDD505-2E9C-101B-9397-08002B2CF9AE}" pid="14" name="ContentTypeId">
    <vt:lpwstr>0x0101007A362393FA24254E8864C45F642CF1A4</vt:lpwstr>
  </property>
</Properties>
</file>